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8DD8C" w14:textId="6DF6F9A9" w:rsidR="00531B1B" w:rsidRPr="001F7A0F" w:rsidRDefault="00B24AAA" w:rsidP="00A77E03">
      <w:pPr>
        <w:pStyle w:val="DocHead"/>
        <w:spacing w:before="0" w:line="276" w:lineRule="auto"/>
        <w:ind w:left="-119" w:right="-136" w:firstLine="119"/>
      </w:pPr>
      <w:r>
        <w:rPr>
          <w:bCs/>
        </w:rPr>
        <w:t>Tec.Nano 2019</w:t>
      </w:r>
    </w:p>
    <w:p w14:paraId="6F4822F1" w14:textId="247CBA39" w:rsidR="00531B1B" w:rsidRPr="002104EC" w:rsidRDefault="009844D3" w:rsidP="009844D3">
      <w:pPr>
        <w:pStyle w:val="Els-Title"/>
        <w:rPr>
          <w:lang w:val="en-GB"/>
        </w:rPr>
      </w:pPr>
      <w:r>
        <w:t>Exploring the e</w:t>
      </w:r>
      <w:r w:rsidR="002104EC" w:rsidRPr="002104EC">
        <w:t xml:space="preserve">ffect of </w:t>
      </w:r>
      <w:r>
        <w:t xml:space="preserve">Mechanical </w:t>
      </w:r>
      <w:r w:rsidR="00B24AAA">
        <w:t>Compressive</w:t>
      </w:r>
      <w:r w:rsidR="002104EC" w:rsidRPr="002104EC">
        <w:t xml:space="preserve"> Treatment in Electrical Conductivity of SU-8-based Carbon Structures</w:t>
      </w:r>
    </w:p>
    <w:p w14:paraId="3D7164A6" w14:textId="30E3CA88" w:rsidR="00531B1B" w:rsidRPr="002104EC" w:rsidRDefault="006131A4" w:rsidP="006131A4">
      <w:pPr>
        <w:pStyle w:val="Els-Author"/>
        <w:ind w:right="2"/>
        <w:rPr>
          <w:lang w:val="es-MX" w:eastAsia="zh-CN"/>
        </w:rPr>
      </w:pPr>
      <w:r>
        <w:rPr>
          <w:lang w:val="es-MX"/>
        </w:rPr>
        <w:t>Saeed Beigi-Borouj</w:t>
      </w:r>
      <w:r w:rsidR="002104EC" w:rsidRPr="002104EC">
        <w:rPr>
          <w:lang w:val="es-MX"/>
        </w:rPr>
        <w:t>eni</w:t>
      </w:r>
      <w:r w:rsidR="002104EC" w:rsidRPr="002104EC">
        <w:rPr>
          <w:vertAlign w:val="superscript"/>
          <w:lang w:val="es-MX"/>
        </w:rPr>
        <w:t>a</w:t>
      </w:r>
      <w:r w:rsidR="002104EC" w:rsidRPr="002104EC">
        <w:rPr>
          <w:lang w:val="es-MX"/>
        </w:rPr>
        <w:t xml:space="preserve">, </w:t>
      </w:r>
      <w:r w:rsidR="003F6061">
        <w:rPr>
          <w:lang w:val="es-MX"/>
        </w:rPr>
        <w:t>Alan Aguirre-Soto</w:t>
      </w:r>
      <w:r w:rsidR="003F6061" w:rsidRPr="003F6061">
        <w:rPr>
          <w:vertAlign w:val="superscript"/>
          <w:lang w:val="es-MX"/>
        </w:rPr>
        <w:t>a</w:t>
      </w:r>
      <w:r w:rsidR="003F6061">
        <w:rPr>
          <w:lang w:val="es-MX"/>
        </w:rPr>
        <w:t xml:space="preserve">, </w:t>
      </w:r>
      <w:r w:rsidR="002104EC" w:rsidRPr="002104EC">
        <w:rPr>
          <w:lang w:val="es-MX"/>
        </w:rPr>
        <w:t>Antonio Osamu Katagiri Tanaka</w:t>
      </w:r>
      <w:r w:rsidR="002104EC">
        <w:rPr>
          <w:vertAlign w:val="superscript"/>
          <w:lang w:val="es-MX"/>
        </w:rPr>
        <w:t>a</w:t>
      </w:r>
      <w:r w:rsidR="002104EC" w:rsidRPr="002104EC">
        <w:rPr>
          <w:lang w:val="es-MX"/>
        </w:rPr>
        <w:t xml:space="preserve"> </w:t>
      </w:r>
    </w:p>
    <w:p w14:paraId="422EF9C3" w14:textId="2DB877A5" w:rsidR="00531B1B" w:rsidRPr="002104EC" w:rsidRDefault="002104EC">
      <w:pPr>
        <w:pStyle w:val="Els-Affiliation"/>
        <w:rPr>
          <w:lang w:val="es-MX"/>
        </w:rPr>
      </w:pPr>
      <w:r>
        <w:rPr>
          <w:i w:val="0"/>
          <w:iCs/>
          <w:vertAlign w:val="superscript"/>
          <w:lang w:val="es-MX"/>
        </w:rPr>
        <w:t>a</w:t>
      </w:r>
      <w:r w:rsidRPr="002104EC">
        <w:rPr>
          <w:lang w:val="es-MX"/>
        </w:rPr>
        <w:t>ITESM MTY, Av. Eugenio Garza Sada Sur, Monterrey, 2501, N.L., Mexico</w:t>
      </w:r>
    </w:p>
    <w:p w14:paraId="260276AB" w14:textId="77777777" w:rsidR="00531B1B" w:rsidRDefault="00531B1B">
      <w:pPr>
        <w:pStyle w:val="Els-Abstract-head"/>
        <w:spacing w:before="200"/>
      </w:pPr>
      <w:r>
        <w:t>Abstract</w:t>
      </w:r>
    </w:p>
    <w:p w14:paraId="478F332C" w14:textId="42EE42E5" w:rsidR="00531B1B" w:rsidRDefault="00B24AAA" w:rsidP="00AF7841">
      <w:pPr>
        <w:pStyle w:val="Els-Abstract-text"/>
        <w:tabs>
          <w:tab w:val="center" w:pos="4677"/>
        </w:tabs>
      </w:pPr>
      <w:r>
        <w:t>In this study, t</w:t>
      </w:r>
      <w:r w:rsidR="002104EC" w:rsidRPr="002104EC">
        <w:t xml:space="preserve">he effects of physical treatment </w:t>
      </w:r>
      <w:r>
        <w:t>on</w:t>
      </w:r>
      <w:r w:rsidR="002104EC" w:rsidRPr="002104EC">
        <w:t xml:space="preserve"> electrical conductivity of SU-8 </w:t>
      </w:r>
      <w:r>
        <w:t>sheets</w:t>
      </w:r>
      <w:r w:rsidR="002104EC" w:rsidRPr="002104EC">
        <w:t xml:space="preserve"> </w:t>
      </w:r>
      <w:r>
        <w:t>were</w:t>
      </w:r>
      <w:r w:rsidR="002104EC" w:rsidRPr="002104EC">
        <w:t xml:space="preserve"> investigated. SU-8 </w:t>
      </w:r>
      <w:r>
        <w:t>sheets</w:t>
      </w:r>
      <w:r w:rsidR="002104EC" w:rsidRPr="002104EC">
        <w:t xml:space="preserve"> were fabricated through mechanical</w:t>
      </w:r>
      <w:r>
        <w:t xml:space="preserve"> compressive</w:t>
      </w:r>
      <w:r w:rsidR="002104EC" w:rsidRPr="002104EC">
        <w:t xml:space="preserve"> treatment and</w:t>
      </w:r>
      <w:r>
        <w:t xml:space="preserve"> subsequently stabilized under UV exposure and followed by </w:t>
      </w:r>
      <w:r w:rsidR="00405597">
        <w:t>pyroliz</w:t>
      </w:r>
      <w:r w:rsidR="00405597" w:rsidRPr="002104EC">
        <w:t>ation</w:t>
      </w:r>
      <w:r>
        <w:t xml:space="preserve">. The conductivity of samples was investigated by four-point-probe method. The </w:t>
      </w:r>
      <w:r w:rsidRPr="00514041">
        <w:t xml:space="preserve">extent of graphitization </w:t>
      </w:r>
      <w:r>
        <w:t xml:space="preserve">and crystallinity of microstructure </w:t>
      </w:r>
      <w:r w:rsidR="00AF7841">
        <w:t>were evaluated by XRD and</w:t>
      </w:r>
      <w:r>
        <w:t xml:space="preserve"> Raman Spectroscopy</w:t>
      </w:r>
      <w:r w:rsidR="00AF7841">
        <w:t xml:space="preserve">. Although it was hypothesized that applying compressive force may change the molecular orientation and enhance the </w:t>
      </w:r>
      <w:r w:rsidR="00AF7841" w:rsidRPr="00514041">
        <w:t>stacking of graphene</w:t>
      </w:r>
      <w:r w:rsidR="00AF7841">
        <w:t xml:space="preserve"> layer</w:t>
      </w:r>
      <w:r>
        <w:t>,</w:t>
      </w:r>
      <w:r w:rsidR="00AF7841">
        <w:t xml:space="preserve"> the results showed no significant changes.</w:t>
      </w:r>
    </w:p>
    <w:p w14:paraId="6663BD9C" w14:textId="77777777" w:rsidR="00AF7841" w:rsidRPr="00AF7841" w:rsidRDefault="00AF7841" w:rsidP="00AF7841">
      <w:pPr>
        <w:rPr>
          <w:lang w:val="en-US"/>
        </w:rPr>
      </w:pPr>
    </w:p>
    <w:sdt>
      <w:sdtPr>
        <w:rPr>
          <w:rFonts w:hint="eastAsia"/>
          <w:sz w:val="18"/>
          <w:szCs w:val="18"/>
          <w:lang w:val="en-US"/>
        </w:rPr>
        <w:id w:val="-759373811"/>
        <w:lock w:val="contentLocked"/>
        <w:placeholder>
          <w:docPart w:val="DefaultPlaceholder_1082065158"/>
        </w:placeholder>
        <w:group/>
      </w:sdtPr>
      <w:sdtEndPr/>
      <w:sdtContent>
        <w:sdt>
          <w:sdtPr>
            <w:rPr>
              <w:rFonts w:hint="eastAsia"/>
              <w:sz w:val="18"/>
              <w:szCs w:val="18"/>
              <w:lang w:val="en-US"/>
            </w:rPr>
            <w:id w:val="-633871865"/>
            <w:lock w:val="sdtContentLocked"/>
            <w:placeholder>
              <w:docPart w:val="DefaultPlaceholder_1082065158"/>
            </w:placeholder>
          </w:sdtPr>
          <w:sdtEndPr/>
          <w:sdtContent>
            <w:p w14:paraId="5BAAE989" w14:textId="77777777" w:rsidR="00ED7608" w:rsidRPr="00DD68C0" w:rsidRDefault="008652AF" w:rsidP="00ED7608">
              <w:pPr>
                <w:widowControl/>
                <w:autoSpaceDE w:val="0"/>
                <w:autoSpaceDN w:val="0"/>
                <w:adjustRightInd w:val="0"/>
                <w:spacing w:line="220" w:lineRule="exact"/>
                <w:rPr>
                  <w:sz w:val="18"/>
                  <w:szCs w:val="18"/>
                  <w:lang w:val="en-US"/>
                </w:rPr>
              </w:pPr>
              <w:r w:rsidRPr="00DD68C0">
                <w:rPr>
                  <w:sz w:val="18"/>
                  <w:szCs w:val="18"/>
                  <w:lang w:val="en-US"/>
                </w:rPr>
                <w:t>© 201</w:t>
              </w:r>
              <w:r w:rsidR="005F4938">
                <w:rPr>
                  <w:sz w:val="18"/>
                  <w:szCs w:val="18"/>
                  <w:lang w:val="en-US"/>
                </w:rPr>
                <w:t>9</w:t>
              </w:r>
              <w:r w:rsidRPr="00DD68C0">
                <w:rPr>
                  <w:sz w:val="18"/>
                  <w:szCs w:val="18"/>
                  <w:lang w:val="en-US"/>
                </w:rPr>
                <w:t xml:space="preserve"> Elsevier Ltd. All rights reserved.</w:t>
              </w:r>
            </w:p>
            <w:p w14:paraId="46CE22B5" w14:textId="77777777" w:rsidR="00531B1B" w:rsidRPr="001F308F" w:rsidRDefault="001F7A0F" w:rsidP="00ED7608">
              <w:pPr>
                <w:widowControl/>
                <w:autoSpaceDE w:val="0"/>
                <w:autoSpaceDN w:val="0"/>
                <w:adjustRightInd w:val="0"/>
                <w:spacing w:after="220" w:line="220" w:lineRule="exact"/>
                <w:rPr>
                  <w:sz w:val="18"/>
                  <w:szCs w:val="18"/>
                  <w:lang w:val="en-US"/>
                </w:rPr>
              </w:pPr>
              <w:r w:rsidRPr="001F7A0F">
                <w:rPr>
                  <w:sz w:val="18"/>
                  <w:szCs w:val="18"/>
                </w:rPr>
                <w:t>Peer-review under responsibility of the scientific committee of the International Conference on Nanotechnology Tec.Nano 2018</w:t>
              </w:r>
              <w:r w:rsidR="00A90A4B" w:rsidRPr="00A90A4B">
                <w:rPr>
                  <w:sz w:val="18"/>
                  <w:szCs w:val="18"/>
                </w:rPr>
                <w:t>.</w:t>
              </w:r>
            </w:p>
          </w:sdtContent>
        </w:sdt>
      </w:sdtContent>
    </w:sdt>
    <w:p w14:paraId="6D164FD8" w14:textId="11BEE0FD" w:rsidR="00924594" w:rsidRDefault="00924594" w:rsidP="00AF7841">
      <w:pPr>
        <w:pStyle w:val="Els-keywords"/>
      </w:pPr>
      <w:r>
        <w:rPr>
          <w:i/>
        </w:rPr>
        <w:t>Keywords:</w:t>
      </w:r>
      <w:r>
        <w:t xml:space="preserve"> </w:t>
      </w:r>
      <w:r w:rsidR="00AF7841">
        <w:t>SU-8 photoresist; Electrical conductivity; Stress-induced graphitization</w:t>
      </w:r>
    </w:p>
    <w:p w14:paraId="0C02065C" w14:textId="6CC88608" w:rsidR="00531B1B" w:rsidRDefault="006D2134">
      <w:pPr>
        <w:pStyle w:val="Els-1storder-head"/>
      </w:pPr>
      <w:r>
        <w:t>Introduction</w:t>
      </w:r>
    </w:p>
    <w:p w14:paraId="76FABE23" w14:textId="2BCD1EA2" w:rsidR="00E6768A" w:rsidRDefault="006F2D51" w:rsidP="00935B15">
      <w:pPr>
        <w:pStyle w:val="Els-body-text"/>
        <w:ind w:right="-28"/>
      </w:pPr>
      <w:r w:rsidRPr="006F2D51">
        <w:t xml:space="preserve">Graphitic forms of carbon </w:t>
      </w:r>
      <w:r>
        <w:t xml:space="preserve">have attracted a great deal of attention </w:t>
      </w:r>
      <w:r w:rsidRPr="006F2D51">
        <w:t>in a wide variety of applications</w:t>
      </w:r>
      <w:r>
        <w:t xml:space="preserve"> owning to</w:t>
      </w:r>
      <w:r w:rsidR="002104EC">
        <w:t xml:space="preserve"> their low reactivity, good electrical and thermal properties</w:t>
      </w:r>
      <w:r w:rsidR="00935B15">
        <w:t xml:space="preserve">, </w:t>
      </w:r>
      <w:r w:rsidR="006C700B">
        <w:t>stiffness</w:t>
      </w:r>
      <w:r w:rsidR="00764BFD">
        <w:t>, excellent</w:t>
      </w:r>
      <w:r w:rsidR="005963EE">
        <w:t xml:space="preserve"> optical transparency perpendicular </w:t>
      </w:r>
      <w:r w:rsidR="00A6248F">
        <w:t xml:space="preserve">to the transmitted light, </w:t>
      </w:r>
      <w:r w:rsidR="00935B15">
        <w:t>and</w:t>
      </w:r>
      <w:r w:rsidR="002104EC">
        <w:t xml:space="preserve"> electrochemical stability </w:t>
      </w:r>
      <w:r w:rsidR="00E87CD8">
        <w:rPr>
          <w:rStyle w:val="FootnoteReference"/>
        </w:rPr>
        <w:fldChar w:fldCharType="begin" w:fldLock="1"/>
      </w:r>
      <w:r w:rsidR="00CE4A5C">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E87CD8">
        <w:rPr>
          <w:rStyle w:val="FootnoteReference"/>
        </w:rPr>
        <w:fldChar w:fldCharType="separate"/>
      </w:r>
      <w:r w:rsidR="003038D4" w:rsidRPr="003038D4">
        <w:rPr>
          <w:noProof/>
        </w:rPr>
        <w:t>[1–8]</w:t>
      </w:r>
      <w:r w:rsidR="00E87CD8">
        <w:rPr>
          <w:rStyle w:val="FootnoteReference"/>
        </w:rPr>
        <w:fldChar w:fldCharType="end"/>
      </w:r>
      <w:r w:rsidR="009C6F84">
        <w:t>.</w:t>
      </w:r>
      <w:r w:rsidR="002104EC">
        <w:t xml:space="preserve"> </w:t>
      </w:r>
      <w:r w:rsidR="008335F1">
        <w:t>In particular, t</w:t>
      </w:r>
      <w:r w:rsidR="00F06981">
        <w:t>he excellent</w:t>
      </w:r>
      <w:r w:rsidR="0079310B">
        <w:t xml:space="preserve"> electrical properties in </w:t>
      </w:r>
      <w:r w:rsidR="00595A68">
        <w:t xml:space="preserve">graphitic carbon </w:t>
      </w:r>
      <w:r w:rsidR="00640365">
        <w:t xml:space="preserve">makes it valuable for </w:t>
      </w:r>
      <w:r w:rsidR="00AF7988">
        <w:t>several applications</w:t>
      </w:r>
      <w:r w:rsidR="00B438FF">
        <w:t xml:space="preserve">, such as </w:t>
      </w:r>
      <w:r w:rsidR="003C2875">
        <w:t xml:space="preserve">sensors, </w:t>
      </w:r>
      <w:r w:rsidR="001D7D1A">
        <w:t xml:space="preserve">batteries, </w:t>
      </w:r>
      <w:r w:rsidR="00CD4D8A">
        <w:t>super</w:t>
      </w:r>
      <w:r w:rsidR="001D7D1A">
        <w:t>capacitors</w:t>
      </w:r>
      <w:r w:rsidR="00CD4D8A">
        <w:t>, and transistors</w:t>
      </w:r>
      <w:r w:rsidR="00AD5728">
        <w:t xml:space="preserve"> </w:t>
      </w:r>
      <w:r w:rsidR="00A3789B">
        <w:fldChar w:fldCharType="begin" w:fldLock="1"/>
      </w:r>
      <w:r w:rsidR="00186DA3">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00A3789B">
        <w:fldChar w:fldCharType="separate"/>
      </w:r>
      <w:r w:rsidR="00162540" w:rsidRPr="00162540">
        <w:rPr>
          <w:noProof/>
        </w:rPr>
        <w:t>[9–11]</w:t>
      </w:r>
      <w:r w:rsidR="00A3789B">
        <w:fldChar w:fldCharType="end"/>
      </w:r>
      <w:r w:rsidR="00CD4D8A">
        <w:t>.</w:t>
      </w:r>
    </w:p>
    <w:p w14:paraId="31732553" w14:textId="624DBD56" w:rsidR="00E06A5F" w:rsidRPr="003038D4" w:rsidRDefault="006F2D51" w:rsidP="00E06A5F">
      <w:pPr>
        <w:pStyle w:val="Els-body-text"/>
        <w:ind w:right="-28"/>
        <w:rPr>
          <w:lang w:val="en-GB"/>
        </w:rPr>
      </w:pPr>
      <w:r w:rsidRPr="006F2D51">
        <w:t xml:space="preserve">Carbon pyrolysis </w:t>
      </w:r>
      <w:r w:rsidR="00AF7687">
        <w:t>has been</w:t>
      </w:r>
      <w:r>
        <w:t xml:space="preserve"> known as</w:t>
      </w:r>
      <w:r w:rsidRPr="006F2D51">
        <w:t xml:space="preserve"> a widespread </w:t>
      </w:r>
      <w:r>
        <w:t>approach</w:t>
      </w:r>
      <w:r w:rsidRPr="006F2D51">
        <w:t xml:space="preserve"> for </w:t>
      </w:r>
      <w:r>
        <w:t>fabricating</w:t>
      </w:r>
      <w:r w:rsidRPr="006F2D51">
        <w:t xml:space="preserve"> </w:t>
      </w:r>
      <w:r>
        <w:t xml:space="preserve">graphitic </w:t>
      </w:r>
      <w:r w:rsidRPr="006F2D51">
        <w:t xml:space="preserve">carbon </w:t>
      </w:r>
      <w:r w:rsidR="00AF7687">
        <w:t>microstructures</w:t>
      </w:r>
      <w:r w:rsidRPr="006F2D51">
        <w:t>.</w:t>
      </w:r>
      <w:r w:rsidR="00AF7687">
        <w:t xml:space="preserve"> In this method, different </w:t>
      </w:r>
      <w:r w:rsidR="00AF7687" w:rsidRPr="00AF7687">
        <w:t>precursor materials</w:t>
      </w:r>
      <w:r w:rsidR="00AF7687">
        <w:t xml:space="preserve"> are used at high temperature in an inert atmosphere or </w:t>
      </w:r>
      <w:r w:rsidR="00935B15">
        <w:t xml:space="preserve">under </w:t>
      </w:r>
      <w:r w:rsidR="00AF7687">
        <w:t>vacuum for synthesis of graphitic structures</w:t>
      </w:r>
      <w:r w:rsidR="002104EC">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Pr>
          <w:rStyle w:val="FootnoteReference"/>
        </w:rPr>
        <w:fldChar w:fldCharType="separate"/>
      </w:r>
      <w:r w:rsidR="00162540" w:rsidRPr="00162540">
        <w:rPr>
          <w:bCs/>
          <w:noProof/>
        </w:rPr>
        <w:t>[12]</w:t>
      </w:r>
      <w:r w:rsidR="00E87CD8">
        <w:rPr>
          <w:rStyle w:val="FootnoteReference"/>
        </w:rPr>
        <w:fldChar w:fldCharType="end"/>
      </w:r>
      <w:r w:rsidR="00650461">
        <w:t>.</w:t>
      </w:r>
      <w:r w:rsidR="00C227A9">
        <w:t xml:space="preserve"> </w:t>
      </w:r>
      <w:r w:rsidR="002104EC">
        <w:t>SU-</w:t>
      </w:r>
      <w:r w:rsidR="00A81B14">
        <w:t xml:space="preserve">8, which is known as a negative high transparency UV photoresist, is one the best commercially available precursor materials. SU-8 contains eight epoxy moieties </w:t>
      </w:r>
      <w:r w:rsidR="009B03A3">
        <w:t>that can undergo</w:t>
      </w:r>
      <w:r w:rsidR="00A81B14">
        <w:t xml:space="preserve"> </w:t>
      </w:r>
      <w:r w:rsidR="009B03A3">
        <w:t>cationic</w:t>
      </w:r>
      <w:r w:rsidR="00A81B14">
        <w:t xml:space="preserve"> polymerization </w:t>
      </w:r>
      <w:r w:rsidR="009B03A3">
        <w:t xml:space="preserve">and produce </w:t>
      </w:r>
      <w:r w:rsidR="009B03A3" w:rsidRPr="009B03A3">
        <w:t>a highly cross-linked matrix</w:t>
      </w:r>
      <w:r w:rsidR="00723B77">
        <w:t xml:space="preserve"> (Figure 1)</w:t>
      </w:r>
      <w:r w:rsidR="003E0A0F">
        <w:t xml:space="preserve">, which </w:t>
      </w:r>
      <w:r w:rsidR="00DF4471">
        <w:t xml:space="preserve">enable the fabrication of </w:t>
      </w:r>
      <w:r w:rsidR="00B36E01">
        <w:t xml:space="preserve">graphitic carbon </w:t>
      </w:r>
      <w:r w:rsidR="001120EE">
        <w:t xml:space="preserve">structures through </w:t>
      </w:r>
      <w:r w:rsidR="00ED697F">
        <w:t xml:space="preserve">conventional processes such as </w:t>
      </w:r>
      <w:r w:rsidR="00DA6EDC">
        <w:t>photolithography</w:t>
      </w:r>
      <w:r w:rsidR="006A7BB1">
        <w:t xml:space="preserve"> and pyrolysis</w:t>
      </w:r>
      <w:r w:rsidR="00ED697F">
        <w:t xml:space="preserve"> techniques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E87CD8">
        <w:rPr>
          <w:rStyle w:val="FootnoteReference"/>
        </w:rPr>
        <w:fldChar w:fldCharType="separate"/>
      </w:r>
      <w:r w:rsidR="00162540" w:rsidRPr="00162540">
        <w:rPr>
          <w:noProof/>
          <w:lang w:val="en-GB"/>
        </w:rPr>
        <w:t>[12–14]</w:t>
      </w:r>
      <w:r w:rsidR="00E87CD8">
        <w:rPr>
          <w:rStyle w:val="FootnoteReference"/>
        </w:rPr>
        <w:fldChar w:fldCharType="end"/>
      </w:r>
      <w:r w:rsidR="002104EC" w:rsidRPr="003038D4">
        <w:rPr>
          <w:lang w:val="en-GB"/>
        </w:rPr>
        <w:t>.</w:t>
      </w:r>
    </w:p>
    <w:p w14:paraId="6E111BE8" w14:textId="0B902E24" w:rsidR="00A81B14" w:rsidRPr="009B03A3" w:rsidRDefault="009B03A3" w:rsidP="00935B15">
      <w:pPr>
        <w:pStyle w:val="Els-body-text"/>
        <w:ind w:right="-28"/>
      </w:pPr>
      <w:r>
        <w:t>Since g</w:t>
      </w:r>
      <w:r w:rsidRPr="009B03A3">
        <w:t>raphitic materials often have a distribution of crystalline domains</w:t>
      </w:r>
      <w:r>
        <w:t xml:space="preserve">, their </w:t>
      </w:r>
      <w:r w:rsidRPr="009B03A3">
        <w:t>electrochemical behavior considerably</w:t>
      </w:r>
      <w:r>
        <w:t xml:space="preserve"> depends on the microstructure. Recently, different chemical and physical methods have been applied to </w:t>
      </w:r>
      <w:r>
        <w:lastRenderedPageBreak/>
        <w:t xml:space="preserve">increase the </w:t>
      </w:r>
      <w:r w:rsidR="00E06A5F">
        <w:t>graphitization and enhance the electrochemical properties</w:t>
      </w:r>
      <w:r w:rsidR="00624A68">
        <w:t xml:space="preserve"> </w:t>
      </w:r>
      <w:r w:rsidR="00CE3100">
        <w:fldChar w:fldCharType="begin" w:fldLock="1"/>
      </w:r>
      <w:r w:rsidR="00962A2F">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CE3100">
        <w:fldChar w:fldCharType="separate"/>
      </w:r>
      <w:r w:rsidR="00427E4B" w:rsidRPr="00427E4B">
        <w:rPr>
          <w:noProof/>
        </w:rPr>
        <w:t>[14–17]</w:t>
      </w:r>
      <w:r w:rsidR="00CE3100">
        <w:fldChar w:fldCharType="end"/>
      </w:r>
      <w:r w:rsidR="00E06A5F">
        <w:t xml:space="preserve">. </w:t>
      </w:r>
      <w:r w:rsidR="00935B15">
        <w:t>In this regard, p</w:t>
      </w:r>
      <w:r w:rsidR="00E06A5F">
        <w:t xml:space="preserve">hysical treatment </w:t>
      </w:r>
      <w:r w:rsidR="001C5137">
        <w:t>has</w:t>
      </w:r>
      <w:r w:rsidR="00E06A5F">
        <w:t xml:space="preserve"> </w:t>
      </w:r>
      <w:r w:rsidR="00405597">
        <w:t xml:space="preserve">been </w:t>
      </w:r>
      <w:r w:rsidR="00964E42">
        <w:t>considered</w:t>
      </w:r>
      <w:r w:rsidR="00E06A5F">
        <w:t xml:space="preserve"> due to being simple and cost effective</w:t>
      </w:r>
      <w:r w:rsidR="006D0193">
        <w:t>ness</w:t>
      </w:r>
      <w:r w:rsidR="00E06A5F">
        <w:t>.</w:t>
      </w:r>
    </w:p>
    <w:p w14:paraId="2049A539" w14:textId="6F83CA37" w:rsidR="009B0A48" w:rsidRPr="0093419C" w:rsidRDefault="007F54BE" w:rsidP="0053752C">
      <w:pPr>
        <w:pStyle w:val="Els-body-text"/>
        <w:ind w:right="-28"/>
      </w:pPr>
      <w:r w:rsidRPr="007F54BE">
        <w:t>Ghazinejad</w:t>
      </w:r>
      <w:r>
        <w:t xml:space="preserve"> </w:t>
      </w:r>
      <w:r w:rsidR="009B0A48">
        <w:t xml:space="preserve">et al. </w:t>
      </w:r>
      <w:r w:rsidR="00E87CD8">
        <w:rPr>
          <w:rStyle w:val="FootnoteReference"/>
        </w:rPr>
        <w:fldChar w:fldCharType="begin" w:fldLock="1"/>
      </w:r>
      <w:r w:rsidR="00911611">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E87CD8">
        <w:rPr>
          <w:rStyle w:val="FootnoteReference"/>
        </w:rPr>
        <w:fldChar w:fldCharType="separate"/>
      </w:r>
      <w:r w:rsidR="00911611" w:rsidRPr="00911611">
        <w:rPr>
          <w:bCs/>
          <w:noProof/>
        </w:rPr>
        <w:t>[17]</w:t>
      </w:r>
      <w:r w:rsidR="00E87CD8">
        <w:rPr>
          <w:rStyle w:val="FootnoteReference"/>
        </w:rPr>
        <w:fldChar w:fldCharType="end"/>
      </w:r>
      <w:r w:rsidR="009B0A48">
        <w:t xml:space="preserve"> investigated the effect of </w:t>
      </w:r>
      <w:r w:rsidR="009B0A48" w:rsidRPr="009B0A48">
        <w:t xml:space="preserve">electro-mechanical aspects </w:t>
      </w:r>
      <w:r w:rsidR="009B0A48">
        <w:t>on increasing the graphitization</w:t>
      </w:r>
      <w:r w:rsidR="0053752C">
        <w:t xml:space="preserve"> and</w:t>
      </w:r>
      <w:r w:rsidR="009B0A48">
        <w:t xml:space="preserve"> </w:t>
      </w:r>
      <w:r w:rsidR="009B0A48" w:rsidRPr="009B0A48">
        <w:t>molecular alignment in a polymer precursor</w:t>
      </w:r>
      <w:r w:rsidR="009B0A48">
        <w:t xml:space="preserve">. In this regard, </w:t>
      </w:r>
      <w:r w:rsidR="0053752C">
        <w:t xml:space="preserve">they used an electrospinning process in which </w:t>
      </w:r>
      <w:r w:rsidR="009B0A48">
        <w:t xml:space="preserve">an </w:t>
      </w:r>
      <w:r w:rsidR="0053752C">
        <w:t>e</w:t>
      </w:r>
      <w:r w:rsidR="009B0A48">
        <w:t>lectrohydrodynamic force were applied to unwind and orient the molecular chains</w:t>
      </w:r>
      <w:r w:rsidR="0053752C">
        <w:t xml:space="preserve"> and after stabilization they </w:t>
      </w:r>
      <w:r w:rsidR="00964E42" w:rsidRPr="0093419C">
        <w:t>pyrolyzed</w:t>
      </w:r>
      <w:r w:rsidR="0053752C" w:rsidRPr="0093419C">
        <w:t xml:space="preserve"> samples. The results showed a significant enhancement in structure and properties of pyrolytic carbons.</w:t>
      </w:r>
    </w:p>
    <w:p w14:paraId="78782801" w14:textId="657FC5DE" w:rsidR="002104EC" w:rsidRDefault="00631665" w:rsidP="009B0A48">
      <w:pPr>
        <w:pStyle w:val="Els-body-text"/>
        <w:ind w:right="-28"/>
      </w:pPr>
      <w:r w:rsidRPr="0059028A">
        <w:rPr>
          <w:lang w:val="en-GB"/>
        </w:rPr>
        <w:t xml:space="preserve">On the other hand, </w:t>
      </w:r>
      <w:r w:rsidR="002104EC" w:rsidRPr="0059028A">
        <w:rPr>
          <w:lang w:val="en-GB"/>
        </w:rPr>
        <w:t xml:space="preserve">Cardenas-Benitez et al. </w:t>
      </w:r>
      <w:r w:rsidR="00E87CD8" w:rsidRPr="0093419C">
        <w:rPr>
          <w:rStyle w:val="FootnoteReference"/>
        </w:rPr>
        <w:fldChar w:fldCharType="begin" w:fldLock="1"/>
      </w:r>
      <w:r w:rsidR="00186DA3" w:rsidRPr="0059028A">
        <w:rPr>
          <w:lang w:val="en-GB"/>
        </w:rP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w:instrText>
      </w:r>
      <w:r w:rsidR="00186DA3" w:rsidRPr="00186DA3">
        <w:rPr>
          <w:lang w:val="en-GB"/>
        </w:rPr>
        <w:instrText>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sidRPr="0093419C">
        <w:rPr>
          <w:rStyle w:val="FootnoteReference"/>
        </w:rPr>
        <w:fldChar w:fldCharType="separate"/>
      </w:r>
      <w:r w:rsidR="00162540" w:rsidRPr="00186DA3">
        <w:rPr>
          <w:noProof/>
          <w:lang w:val="en-GB"/>
        </w:rPr>
        <w:t>[12]</w:t>
      </w:r>
      <w:r w:rsidR="00E87CD8" w:rsidRPr="0093419C">
        <w:rPr>
          <w:rStyle w:val="FootnoteReference"/>
        </w:rPr>
        <w:fldChar w:fldCharType="end"/>
      </w:r>
      <w:r w:rsidR="002104EC" w:rsidRPr="00186DA3">
        <w:rPr>
          <w:lang w:val="en-GB"/>
        </w:rPr>
        <w:t xml:space="preserve"> studied the pyrolysis-induced shrinkage of photocured SU-8 structures </w:t>
      </w:r>
      <w:r w:rsidR="00E06A5F" w:rsidRPr="00485C49">
        <w:t>arisen from the</w:t>
      </w:r>
      <w:r w:rsidR="002104EC" w:rsidRPr="00485C49">
        <w:t xml:space="preserve"> volatilized material/degassing</w:t>
      </w:r>
      <w:r w:rsidR="002104EC" w:rsidRPr="00186DA3">
        <w:rPr>
          <w:lang w:val="en-GB"/>
        </w:rPr>
        <w:t xml:space="preserve"> and surface area of the microstructures, where the structures shrank about</w:t>
      </w:r>
      <w:r w:rsidR="0059028A">
        <w:rPr>
          <w:lang w:val="en-GB"/>
        </w:rPr>
        <w:t xml:space="preserve"> </w:t>
      </w:r>
      <w:r w:rsidR="002104EC" w:rsidRPr="00186DA3">
        <w:rPr>
          <w:lang w:val="en-GB"/>
        </w:rPr>
        <w:t xml:space="preserve">70% of their original size. </w:t>
      </w:r>
      <w:r w:rsidR="00611938">
        <w:t>T</w:t>
      </w:r>
      <w:r w:rsidR="002104EC" w:rsidRPr="0093419C">
        <w:t>he shrinkage and elongation of suspended SU-8 fibers during pyrolysis influences the resulting electrical properties</w:t>
      </w:r>
      <w:r w:rsidR="00962A2F">
        <w:t xml:space="preserve"> </w:t>
      </w:r>
      <w:r w:rsidR="00962A2F">
        <w:fldChar w:fldCharType="begin" w:fldLock="1"/>
      </w:r>
      <w:r w:rsidR="00E95FD2">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w:instrText>
      </w:r>
      <w:r w:rsidR="00E95FD2" w:rsidRPr="008C08EB">
        <w:rPr>
          <w:lang w:val="es-MX"/>
        </w:rPr>
        <w:instrText>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962A2F">
        <w:fldChar w:fldCharType="separate"/>
      </w:r>
      <w:r w:rsidR="00962A2F" w:rsidRPr="008C08EB">
        <w:rPr>
          <w:noProof/>
          <w:lang w:val="es-MX"/>
        </w:rPr>
        <w:t>[14]</w:t>
      </w:r>
      <w:r w:rsidR="00962A2F">
        <w:fldChar w:fldCharType="end"/>
      </w:r>
      <w:r w:rsidR="00F46D11" w:rsidRPr="008C08EB">
        <w:rPr>
          <w:lang w:val="es-MX"/>
        </w:rPr>
        <w:t>.</w:t>
      </w:r>
      <w:r w:rsidR="002104EC" w:rsidRPr="008C08EB">
        <w:rPr>
          <w:lang w:val="es-MX"/>
        </w:rPr>
        <w:t xml:space="preserve"> </w:t>
      </w:r>
      <w:r w:rsidR="00E95FD2" w:rsidRPr="008C08EB">
        <w:rPr>
          <w:lang w:val="es-MX"/>
        </w:rPr>
        <w:t xml:space="preserve">Canton et al. </w:t>
      </w:r>
      <w:r w:rsidR="00E95FD2">
        <w:fldChar w:fldCharType="begin" w:fldLock="1"/>
      </w:r>
      <w:r w:rsidR="00B37074" w:rsidRPr="008C08EB">
        <w:rPr>
          <w:lang w:val="es-MX"/>
        </w:rPr>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95FD2">
        <w:fldChar w:fldCharType="separate"/>
      </w:r>
      <w:r w:rsidR="00E95FD2" w:rsidRPr="008C08EB">
        <w:rPr>
          <w:noProof/>
          <w:lang w:val="es-MX"/>
        </w:rPr>
        <w:t>[14]</w:t>
      </w:r>
      <w:r w:rsidR="00E95FD2">
        <w:fldChar w:fldCharType="end"/>
      </w:r>
      <w:r w:rsidR="00E95FD2" w:rsidRPr="008C08EB">
        <w:rPr>
          <w:lang w:val="es-MX"/>
        </w:rPr>
        <w:t xml:space="preserve"> </w:t>
      </w:r>
      <w:r w:rsidR="00905389" w:rsidRPr="006C4AA3">
        <w:rPr>
          <w:lang w:val="en-GB"/>
        </w:rPr>
        <w:t>d</w:t>
      </w:r>
      <w:r w:rsidR="002104EC" w:rsidRPr="006C4AA3">
        <w:rPr>
          <w:lang w:val="en-GB"/>
        </w:rPr>
        <w:t xml:space="preserve">eposited </w:t>
      </w:r>
      <w:r w:rsidR="00905389" w:rsidRPr="006C4AA3">
        <w:rPr>
          <w:lang w:val="en-GB"/>
        </w:rPr>
        <w:t xml:space="preserve">SU-8 </w:t>
      </w:r>
      <w:r w:rsidR="002104EC" w:rsidRPr="006C4AA3">
        <w:rPr>
          <w:lang w:val="en-GB"/>
        </w:rPr>
        <w:t xml:space="preserve">fibers in supporting </w:t>
      </w:r>
      <w:r w:rsidR="007F11A4" w:rsidRPr="006C4AA3">
        <w:rPr>
          <w:lang w:val="en-GB"/>
        </w:rPr>
        <w:t xml:space="preserve">SU-8 </w:t>
      </w:r>
      <w:r w:rsidR="002104EC" w:rsidRPr="006C4AA3">
        <w:rPr>
          <w:lang w:val="en-GB"/>
        </w:rPr>
        <w:t>walls, as the walls shrink during pyrolysis strain forces elongate the fibers. Evidence</w:t>
      </w:r>
      <w:r w:rsidR="002104EC" w:rsidRPr="0093419C">
        <w:t xml:space="preserve"> states that the electrical conductivity increases when fibers are elongated/stretched with a decrease of their diameter </w:t>
      </w:r>
      <w:r w:rsidR="00E87CD8" w:rsidRPr="0093419C">
        <w:rPr>
          <w:rStyle w:val="FootnoteReference"/>
        </w:rPr>
        <w:fldChar w:fldCharType="begin" w:fldLock="1"/>
      </w:r>
      <w:r w:rsidR="00186DA3">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87CD8" w:rsidRPr="0093419C">
        <w:rPr>
          <w:rStyle w:val="FootnoteReference"/>
        </w:rPr>
        <w:fldChar w:fldCharType="separate"/>
      </w:r>
      <w:r w:rsidR="00162540" w:rsidRPr="00162540">
        <w:rPr>
          <w:noProof/>
        </w:rPr>
        <w:t>[14]</w:t>
      </w:r>
      <w:r w:rsidR="00E87CD8" w:rsidRPr="0093419C">
        <w:rPr>
          <w:rStyle w:val="FootnoteReference"/>
        </w:rPr>
        <w:fldChar w:fldCharType="end"/>
      </w:r>
      <w:r w:rsidR="002104EC" w:rsidRPr="0093419C">
        <w:t>.</w:t>
      </w:r>
    </w:p>
    <w:p w14:paraId="37825D80" w14:textId="1F49C8CD" w:rsidR="0012438C" w:rsidRDefault="0012438C" w:rsidP="002104EC">
      <w:pPr>
        <w:pStyle w:val="Els-body-text"/>
        <w:ind w:right="-28"/>
      </w:pPr>
    </w:p>
    <w:p w14:paraId="5E1C3DA6" w14:textId="771E8CDD" w:rsidR="0012438C" w:rsidRDefault="004F2753" w:rsidP="0012438C">
      <w:pPr>
        <w:spacing w:line="360" w:lineRule="auto"/>
        <w:jc w:val="center"/>
      </w:pPr>
      <w:r>
        <w:rPr>
          <w:noProof/>
          <w:lang w:val="en-US"/>
        </w:rPr>
        <w:drawing>
          <wp:inline distT="0" distB="0" distL="0" distR="0" wp14:anchorId="6A0EF22B" wp14:editId="5403EA91">
            <wp:extent cx="3999600" cy="4557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600" cy="4557600"/>
                    </a:xfrm>
                    <a:prstGeom prst="rect">
                      <a:avLst/>
                    </a:prstGeom>
                    <a:noFill/>
                    <a:ln>
                      <a:noFill/>
                    </a:ln>
                  </pic:spPr>
                </pic:pic>
              </a:graphicData>
            </a:graphic>
          </wp:inline>
        </w:drawing>
      </w:r>
    </w:p>
    <w:p w14:paraId="7C75F546" w14:textId="1E659330" w:rsidR="0012438C" w:rsidRDefault="0012438C" w:rsidP="004F2753">
      <w:pPr>
        <w:pStyle w:val="Els-caption"/>
        <w:jc w:val="center"/>
      </w:pPr>
      <w:r>
        <w:t xml:space="preserve">Fig. 1. </w:t>
      </w:r>
      <w:r w:rsidR="004F2753">
        <w:t xml:space="preserve">Cationic photocrosslinking of SU-8 </w:t>
      </w:r>
      <w:r w:rsidR="004F2753" w:rsidRPr="004F2753">
        <w:t>on exposure to UV light</w:t>
      </w:r>
    </w:p>
    <w:p w14:paraId="03548FC5" w14:textId="77777777" w:rsidR="0012438C" w:rsidRDefault="0012438C" w:rsidP="002104EC">
      <w:pPr>
        <w:pStyle w:val="Els-body-text"/>
        <w:ind w:right="-28"/>
      </w:pPr>
    </w:p>
    <w:p w14:paraId="4194DBB5" w14:textId="08D0C787" w:rsidR="00554E34" w:rsidRDefault="00726D00" w:rsidP="00554E34">
      <w:pPr>
        <w:pStyle w:val="Els-body-text"/>
        <w:ind w:right="-28"/>
      </w:pPr>
      <w:r>
        <w:t>Furthermore</w:t>
      </w:r>
      <w:r w:rsidR="002104EC" w:rsidRPr="0093419C">
        <w:t xml:space="preserve">, literature suggest that the electrical conductivity of carbon electrodes is enhanced with the execution of </w:t>
      </w:r>
      <w:r w:rsidR="00E14860">
        <w:t>pre-pyrolysis</w:t>
      </w:r>
      <w:r w:rsidR="002104EC" w:rsidRPr="0093419C">
        <w:t xml:space="preserve"> treatments, as the precursor polymer chains align within the fibers</w:t>
      </w:r>
      <w:r w:rsidR="00840234">
        <w:t xml:space="preserve"> </w:t>
      </w:r>
      <w:r w:rsidR="005E09D8">
        <w:t xml:space="preserve">yielding </w:t>
      </w:r>
      <w:r w:rsidR="00530DE3">
        <w:t xml:space="preserve">carbon structures </w:t>
      </w:r>
      <w:r w:rsidR="00DF5774">
        <w:t>with enhanced quality and crystallinity</w:t>
      </w:r>
      <w:r w:rsidR="00B37074">
        <w:t xml:space="preserve"> </w:t>
      </w:r>
      <w:r w:rsidR="00B37074">
        <w:fldChar w:fldCharType="begin" w:fldLock="1"/>
      </w:r>
      <w:r w:rsidR="001D0871">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00B37074">
        <w:fldChar w:fldCharType="separate"/>
      </w:r>
      <w:r w:rsidR="001D0871" w:rsidRPr="001D0871">
        <w:rPr>
          <w:noProof/>
        </w:rPr>
        <w:t>[18,19]</w:t>
      </w:r>
      <w:r w:rsidR="00B37074">
        <w:fldChar w:fldCharType="end"/>
      </w:r>
      <w:r w:rsidR="002104EC" w:rsidRPr="0093419C">
        <w:t xml:space="preserve">. Recent efforts </w:t>
      </w:r>
      <w:r w:rsidR="00E87CD8" w:rsidRPr="0093419C">
        <w:rPr>
          <w:rStyle w:val="FootnoteReference"/>
        </w:rPr>
        <w:fldChar w:fldCharType="begin" w:fldLock="1"/>
      </w:r>
      <w:r w:rsidR="001D0871">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E87CD8" w:rsidRPr="0093419C">
        <w:rPr>
          <w:rStyle w:val="FootnoteReference"/>
        </w:rPr>
        <w:fldChar w:fldCharType="separate"/>
      </w:r>
      <w:r w:rsidR="001D0871" w:rsidRPr="001D0871">
        <w:rPr>
          <w:noProof/>
        </w:rPr>
        <w:t>[16,17,20]</w:t>
      </w:r>
      <w:r w:rsidR="00E87CD8" w:rsidRPr="0093419C">
        <w:rPr>
          <w:rStyle w:val="FootnoteReference"/>
        </w:rPr>
        <w:fldChar w:fldCharType="end"/>
      </w:r>
      <w:r w:rsidR="002104EC" w:rsidRPr="0093419C">
        <w:t xml:space="preserve"> report carbon fibers with superior electrical conductivity, where the polymer chains are aligned with the aid of carbon nanotubes and hydro-electromechanical </w:t>
      </w:r>
      <w:r w:rsidR="002104EC" w:rsidRPr="0093419C">
        <w:lastRenderedPageBreak/>
        <w:t>strain via electrospinning processes</w:t>
      </w:r>
      <w:r w:rsidR="00536B3A">
        <w:t xml:space="preserve"> </w:t>
      </w:r>
      <w:r w:rsidR="00536B3A">
        <w:fldChar w:fldCharType="begin" w:fldLock="1"/>
      </w:r>
      <w:r w:rsidR="001D0871">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536B3A">
        <w:fldChar w:fldCharType="separate"/>
      </w:r>
      <w:r w:rsidR="001D0871" w:rsidRPr="001D0871">
        <w:rPr>
          <w:noProof/>
        </w:rPr>
        <w:t>[21]</w:t>
      </w:r>
      <w:r w:rsidR="00536B3A">
        <w:fldChar w:fldCharType="end"/>
      </w:r>
      <w:r w:rsidR="002104EC" w:rsidRPr="0093419C">
        <w:t>.</w:t>
      </w:r>
      <w:r w:rsidR="00B90566">
        <w:t xml:space="preserve"> </w:t>
      </w:r>
      <w:r w:rsidR="00554E34" w:rsidRPr="0093419C">
        <w:t xml:space="preserve">The aim of this paper </w:t>
      </w:r>
      <w:r w:rsidR="001D60DB">
        <w:t>i</w:t>
      </w:r>
      <w:r w:rsidR="00554E34" w:rsidRPr="0093419C">
        <w:t>s to evaluate</w:t>
      </w:r>
      <w:r w:rsidR="00554E34">
        <w:t xml:space="preserve"> the</w:t>
      </w:r>
      <w:r w:rsidR="002104EC">
        <w:t xml:space="preserve"> effect of </w:t>
      </w:r>
      <w:r w:rsidR="00554E34">
        <w:t>mechanical compressive</w:t>
      </w:r>
      <w:r w:rsidR="002104EC">
        <w:t xml:space="preserve"> treatment </w:t>
      </w:r>
      <w:r w:rsidR="00554E34">
        <w:t>on</w:t>
      </w:r>
      <w:r w:rsidR="002104EC">
        <w:t xml:space="preserve"> SU-8 </w:t>
      </w:r>
      <w:r w:rsidR="00554E34">
        <w:t>sheet</w:t>
      </w:r>
      <w:r w:rsidR="00A65421">
        <w:t>s</w:t>
      </w:r>
      <w:r w:rsidR="00554E34">
        <w:t>.</w:t>
      </w:r>
      <w:r w:rsidR="00DB5569">
        <w:t xml:space="preserve"> The mechanical compressive treatment </w:t>
      </w:r>
      <w:r w:rsidR="00D348BA">
        <w:t>is a</w:t>
      </w:r>
      <w:r w:rsidR="00B751EC">
        <w:t xml:space="preserve"> pre-pyrol</w:t>
      </w:r>
      <w:r w:rsidR="006B2D6D">
        <w:t>y</w:t>
      </w:r>
      <w:r w:rsidR="00B751EC">
        <w:t xml:space="preserve">sis </w:t>
      </w:r>
      <w:r w:rsidR="00BD69C4">
        <w:t>processing</w:t>
      </w:r>
      <w:r w:rsidR="0024216B">
        <w:t xml:space="preserve"> </w:t>
      </w:r>
      <w:r w:rsidR="00254452">
        <w:t xml:space="preserve">that can work along with other </w:t>
      </w:r>
      <w:r w:rsidR="00A65421">
        <w:t xml:space="preserve">techniques </w:t>
      </w:r>
      <w:r w:rsidR="00A65421">
        <w:t xml:space="preserve">to further enhance the electrical conductivity of </w:t>
      </w:r>
      <w:r w:rsidR="00BF44FC">
        <w:t xml:space="preserve">SU-8-based </w:t>
      </w:r>
      <w:r w:rsidR="00A65421">
        <w:t>carbon structures</w:t>
      </w:r>
    </w:p>
    <w:p w14:paraId="72861B2F" w14:textId="1646C7A5" w:rsidR="000B1F45" w:rsidRDefault="000B1F45" w:rsidP="00554E34">
      <w:pPr>
        <w:pStyle w:val="Els-1storder-head"/>
      </w:pPr>
      <w:r w:rsidRPr="000B1F45">
        <w:t>Materials and Methods</w:t>
      </w:r>
    </w:p>
    <w:p w14:paraId="43D6CC8F" w14:textId="20EE4334" w:rsidR="006131A4" w:rsidRDefault="00597206" w:rsidP="00554E34">
      <w:pPr>
        <w:pStyle w:val="Els-body-text"/>
        <w:ind w:right="-28" w:firstLine="0"/>
      </w:pPr>
      <w:r>
        <w:t xml:space="preserve">In regarding to investigate the effect of </w:t>
      </w:r>
      <w:r w:rsidRPr="00597206">
        <w:t>the m</w:t>
      </w:r>
      <w:r>
        <w:t>echanical compressive treatment, the compressed sample was fabricated as the following steps</w:t>
      </w:r>
      <w:r w:rsidR="00723B77">
        <w:t xml:space="preserve"> (Figure 2)</w:t>
      </w:r>
      <w:r>
        <w:t>. The SU-8</w:t>
      </w:r>
      <w:r w:rsidR="000B1F45" w:rsidRPr="000B1F45">
        <w:t xml:space="preserve"> </w:t>
      </w:r>
      <w:r>
        <w:t>2100</w:t>
      </w:r>
      <w:r w:rsidR="008C54BB">
        <w:t xml:space="preserve"> (</w:t>
      </w:r>
      <w:r>
        <w:t xml:space="preserve">MicroChem, USA) was casted and its solvent evaporated by increasing </w:t>
      </w:r>
      <w:r w:rsidR="00FE73B7">
        <w:t xml:space="preserve">the hotplate </w:t>
      </w:r>
      <w:r>
        <w:t xml:space="preserve">temperature to 75 °C </w:t>
      </w:r>
      <w:r w:rsidR="00FE73B7">
        <w:t xml:space="preserve">for 4h. In the following the pre-heated SU-8 sheet was compressed by applying a compressive force about 20KN for 30minutes. </w:t>
      </w:r>
      <w:r w:rsidR="00723B77">
        <w:t>The compressed sample</w:t>
      </w:r>
      <w:r w:rsidR="00FE73B7">
        <w:t xml:space="preserve"> quickly </w:t>
      </w:r>
      <w:r w:rsidR="00723B77">
        <w:t xml:space="preserve">underwent the UV exposure and </w:t>
      </w:r>
      <w:r w:rsidR="00620ED3">
        <w:t xml:space="preserve">subsequently </w:t>
      </w:r>
      <w:r w:rsidR="00723B77">
        <w:t>pyrolyzed at 1000 °C</w:t>
      </w:r>
      <w:r w:rsidR="00620ED3">
        <w:t xml:space="preserve"> under N2 atmosphere. The control sample was fabricated without applying the mechanical compressive force. </w:t>
      </w:r>
      <w:r w:rsidR="006131A4">
        <w:t xml:space="preserve">X-ray diffraction (XRD) pattern for samples was recorded over a 2θ in the range of 5-55° using a </w:t>
      </w:r>
      <w:r w:rsidR="00554E34">
        <w:t>(</w:t>
      </w:r>
      <w:r w:rsidR="00554E34" w:rsidRPr="00BC012D">
        <w:rPr>
          <w:highlight w:val="magenta"/>
        </w:rPr>
        <w:t>Model</w:t>
      </w:r>
      <w:r w:rsidR="00554E34">
        <w:t>)</w:t>
      </w:r>
      <w:r w:rsidR="006131A4">
        <w:t xml:space="preserve"> equipped with the Cu Kα radiation source.</w:t>
      </w:r>
      <w:r w:rsidR="00514041">
        <w:t xml:space="preserve"> </w:t>
      </w:r>
      <w:r w:rsidR="006131A4">
        <w:t>The Raman studies was carried out using a Bruker Raman microscope spectrometer equipped with a 532 nm laser. The Raman maps and the averaged Raman spectra were collected across</w:t>
      </w:r>
      <w:r w:rsidR="003A41F3">
        <w:t xml:space="preserve"> 5µm-5</w:t>
      </w:r>
      <w:r w:rsidR="00514041">
        <w:t xml:space="preserve"> µm areas of samples. </w:t>
      </w:r>
      <w:r w:rsidR="006131A4">
        <w:t>The conductivity of samples w</w:t>
      </w:r>
      <w:r w:rsidR="005C7DFD">
        <w:t>as</w:t>
      </w:r>
      <w:r w:rsidR="006131A4">
        <w:t xml:space="preserve"> measured using a fo</w:t>
      </w:r>
      <w:r w:rsidR="009E2887">
        <w:t>ur-point-probe. In this method four</w:t>
      </w:r>
      <w:r w:rsidR="006131A4">
        <w:t xml:space="preserve"> probes are </w:t>
      </w:r>
      <w:r w:rsidR="008C54BB">
        <w:t>placed</w:t>
      </w:r>
      <w:r w:rsidR="006131A4">
        <w:t xml:space="preserve"> in contact with the sheet sample surface. The current is applied through the sample from the outer two probes and thereby the voltage drop is measured by the inner two probes</w:t>
      </w:r>
      <w:r w:rsidR="009E2887">
        <w:t xml:space="preserve"> </w:t>
      </w:r>
      <w:r w:rsidR="00E87CD8">
        <w:rPr>
          <w:rStyle w:val="FootnoteReference"/>
        </w:rPr>
        <w:fldChar w:fldCharType="begin" w:fldLock="1"/>
      </w:r>
      <w:r w:rsidR="001D0871">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00E87CD8">
        <w:rPr>
          <w:rStyle w:val="FootnoteReference"/>
        </w:rPr>
        <w:fldChar w:fldCharType="separate"/>
      </w:r>
      <w:r w:rsidR="001D0871" w:rsidRPr="001D0871">
        <w:rPr>
          <w:noProof/>
        </w:rPr>
        <w:t>[22]</w:t>
      </w:r>
      <w:r w:rsidR="00E87CD8">
        <w:rPr>
          <w:rStyle w:val="FootnoteReference"/>
        </w:rPr>
        <w:fldChar w:fldCharType="end"/>
      </w:r>
      <w:r w:rsidR="006131A4">
        <w:t>. In very thin samples</w:t>
      </w:r>
      <w:r w:rsidR="00F52052">
        <w:t>,</w:t>
      </w:r>
      <w:bookmarkStart w:id="0" w:name="_GoBack"/>
      <w:bookmarkEnd w:id="0"/>
      <w:r w:rsidR="006131A4">
        <w:t xml:space="preserve"> the resistivity is calculated using </w:t>
      </w:r>
      <w:r w:rsidR="003F6061">
        <w:t>the following equation</w:t>
      </w:r>
      <w:r w:rsidR="009B0A48">
        <w:t xml:space="preserve"> (1)</w:t>
      </w:r>
      <w:r w:rsidR="003F6061">
        <w:t>:</w:t>
      </w:r>
    </w:p>
    <w:p w14:paraId="227257A7" w14:textId="01027D28" w:rsidR="006131A4" w:rsidRDefault="003F6061" w:rsidP="0030484E">
      <w:pPr>
        <w:pStyle w:val="Els-body-text"/>
        <w:ind w:right="-28"/>
      </w:pPr>
      <w:r w:rsidRPr="003F6061">
        <w:rPr>
          <w:noProof/>
        </w:rPr>
        <w:drawing>
          <wp:anchor distT="0" distB="0" distL="114300" distR="114300" simplePos="0" relativeHeight="251686400" behindDoc="0" locked="0" layoutInCell="1" allowOverlap="1" wp14:anchorId="3DBD1DBB" wp14:editId="774A4C60">
            <wp:simplePos x="0" y="0"/>
            <wp:positionH relativeFrom="column">
              <wp:posOffset>294005</wp:posOffset>
            </wp:positionH>
            <wp:positionV relativeFrom="paragraph">
              <wp:posOffset>5080</wp:posOffset>
            </wp:positionV>
            <wp:extent cx="1005840" cy="365349"/>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653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C3CD3" w14:textId="38A724CF" w:rsidR="0030484E" w:rsidRDefault="009B0A48" w:rsidP="0030484E">
      <w:pPr>
        <w:pStyle w:val="Els-body-text"/>
        <w:ind w:right="-28"/>
      </w:pPr>
      <w:r>
        <w:t xml:space="preserve">                                          (1)            </w:t>
      </w:r>
    </w:p>
    <w:p w14:paraId="17996302" w14:textId="77777777" w:rsidR="006131A4" w:rsidRDefault="006131A4" w:rsidP="006131A4">
      <w:pPr>
        <w:pStyle w:val="Els-body-text"/>
        <w:ind w:right="-28"/>
      </w:pPr>
    </w:p>
    <w:p w14:paraId="0479D405" w14:textId="7278062F" w:rsidR="006131A4" w:rsidRDefault="006131A4" w:rsidP="006131A4">
      <w:pPr>
        <w:pStyle w:val="Els-body-text"/>
        <w:ind w:right="-28"/>
      </w:pPr>
      <w:r>
        <w:t>Where, V is the voltage, I is the applied current, and t is the thickness of the thin sample sheet.</w:t>
      </w:r>
    </w:p>
    <w:p w14:paraId="00F353E8" w14:textId="11E6ACFF" w:rsidR="000B1F45" w:rsidRDefault="000B1F45" w:rsidP="000B1F45">
      <w:pPr>
        <w:pStyle w:val="Els-body-text"/>
        <w:ind w:right="-28"/>
      </w:pPr>
    </w:p>
    <w:p w14:paraId="3C1D0FEC" w14:textId="1100A446" w:rsidR="000B1F45" w:rsidRDefault="009C2BE4" w:rsidP="000B1F45">
      <w:pPr>
        <w:spacing w:line="360" w:lineRule="auto"/>
        <w:jc w:val="center"/>
      </w:pPr>
      <w:r>
        <w:rPr>
          <w:noProof/>
          <w:lang w:val="en-US"/>
        </w:rPr>
        <w:drawing>
          <wp:inline distT="0" distB="0" distL="0" distR="0" wp14:anchorId="60AAC654" wp14:editId="354AAE6B">
            <wp:extent cx="4284000" cy="1915200"/>
            <wp:effectExtent l="0" t="0" r="2540" b="889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000" cy="1915200"/>
                    </a:xfrm>
                    <a:prstGeom prst="rect">
                      <a:avLst/>
                    </a:prstGeom>
                  </pic:spPr>
                </pic:pic>
              </a:graphicData>
            </a:graphic>
          </wp:inline>
        </w:drawing>
      </w:r>
    </w:p>
    <w:p w14:paraId="46E62AA6" w14:textId="38FCC6D6" w:rsidR="000B1F45" w:rsidRDefault="000B1F45" w:rsidP="00E42FF8">
      <w:pPr>
        <w:pStyle w:val="Els-caption"/>
        <w:jc w:val="center"/>
      </w:pPr>
      <w:r>
        <w:t xml:space="preserve">Fig. </w:t>
      </w:r>
      <w:r w:rsidR="009C2BE4">
        <w:t>2</w:t>
      </w:r>
      <w:r>
        <w:t xml:space="preserve">. </w:t>
      </w:r>
      <w:r w:rsidR="009C2BE4" w:rsidRPr="009C2BE4">
        <w:t>Schematic diagram of the</w:t>
      </w:r>
      <w:r w:rsidR="00723B77">
        <w:t xml:space="preserve"> fabrication process for samples</w:t>
      </w:r>
    </w:p>
    <w:p w14:paraId="5464CA4B" w14:textId="77777777" w:rsidR="00554E34" w:rsidRDefault="00554E34" w:rsidP="00E42FF8">
      <w:pPr>
        <w:pStyle w:val="Els-caption"/>
        <w:jc w:val="center"/>
      </w:pPr>
    </w:p>
    <w:p w14:paraId="2E7E556A" w14:textId="1A79A780" w:rsidR="000B1F45" w:rsidRPr="0030484E" w:rsidRDefault="000B1F45" w:rsidP="00554E34">
      <w:pPr>
        <w:pStyle w:val="Els-1storder-head"/>
        <w:rPr>
          <w:b w:val="0"/>
        </w:rPr>
      </w:pPr>
      <w:r w:rsidRPr="00554E34">
        <w:t>Results and discussion</w:t>
      </w:r>
    </w:p>
    <w:p w14:paraId="1A715EDC" w14:textId="61BC3F11" w:rsidR="000B1F45" w:rsidRDefault="00514041" w:rsidP="000B1F45">
      <w:pPr>
        <w:pStyle w:val="Els-body-text"/>
        <w:ind w:right="-28"/>
      </w:pPr>
      <w:r w:rsidRPr="00514041">
        <w:t>Conductivity measurement is known as a very efficient method regarding evaluation the extent of graphitization and thereby measuring the resistance. In this regards the conductivity of samples was measured using a four-point-probe. Figure</w:t>
      </w:r>
      <w:r w:rsidR="00554E34">
        <w:t xml:space="preserve"> 3</w:t>
      </w:r>
      <w:r w:rsidRPr="00514041">
        <w:t xml:space="preserve"> shows the average conductivity of samples and accordingly there is no significant differences between the conductivity of two samples. This result shows that the mechanical compressive treatment does not significantly affect the conductivity.</w:t>
      </w:r>
    </w:p>
    <w:p w14:paraId="16E8FCA7" w14:textId="1DAC79CC" w:rsidR="009A42EB" w:rsidRDefault="00E42FF8" w:rsidP="000B1F45">
      <w:pPr>
        <w:pStyle w:val="Els-body-text"/>
        <w:ind w:right="-28"/>
      </w:pPr>
      <w:r>
        <w:rPr>
          <w:noProof/>
        </w:rPr>
        <w:lastRenderedPageBreak/>
        <w:drawing>
          <wp:anchor distT="0" distB="0" distL="114300" distR="114300" simplePos="0" relativeHeight="251671040" behindDoc="0" locked="0" layoutInCell="1" allowOverlap="1" wp14:anchorId="1972FD5C" wp14:editId="228799C7">
            <wp:simplePos x="0" y="0"/>
            <wp:positionH relativeFrom="page">
              <wp:align>center</wp:align>
            </wp:positionH>
            <wp:positionV relativeFrom="paragraph">
              <wp:posOffset>9525</wp:posOffset>
            </wp:positionV>
            <wp:extent cx="3108960" cy="18700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8960" cy="1870075"/>
                    </a:xfrm>
                    <a:prstGeom prst="rect">
                      <a:avLst/>
                    </a:prstGeom>
                    <a:noFill/>
                  </pic:spPr>
                </pic:pic>
              </a:graphicData>
            </a:graphic>
            <wp14:sizeRelH relativeFrom="margin">
              <wp14:pctWidth>0</wp14:pctWidth>
            </wp14:sizeRelH>
            <wp14:sizeRelV relativeFrom="margin">
              <wp14:pctHeight>0</wp14:pctHeight>
            </wp14:sizeRelV>
          </wp:anchor>
        </w:drawing>
      </w:r>
    </w:p>
    <w:p w14:paraId="5E209F1D" w14:textId="24604E67" w:rsidR="009A42EB" w:rsidRDefault="009A42EB" w:rsidP="000B1F45">
      <w:pPr>
        <w:pStyle w:val="Els-body-text"/>
        <w:ind w:right="-28"/>
      </w:pPr>
    </w:p>
    <w:p w14:paraId="388B527F" w14:textId="68956D36" w:rsidR="009A42EB" w:rsidRDefault="009A42EB" w:rsidP="000B1F45">
      <w:pPr>
        <w:pStyle w:val="Els-body-text"/>
        <w:ind w:right="-28"/>
      </w:pPr>
    </w:p>
    <w:p w14:paraId="6C68B1D0" w14:textId="3944C12B" w:rsidR="009A42EB" w:rsidRDefault="009A42EB" w:rsidP="000B1F45">
      <w:pPr>
        <w:pStyle w:val="Els-body-text"/>
        <w:ind w:right="-28"/>
      </w:pPr>
    </w:p>
    <w:p w14:paraId="692C338D" w14:textId="74CC63A8" w:rsidR="009A42EB" w:rsidRDefault="009A42EB" w:rsidP="000B1F45">
      <w:pPr>
        <w:pStyle w:val="Els-body-text"/>
        <w:ind w:right="-28"/>
      </w:pPr>
    </w:p>
    <w:p w14:paraId="3EBDC232" w14:textId="6F6F84F7" w:rsidR="009A42EB" w:rsidRDefault="009A42EB" w:rsidP="000B1F45">
      <w:pPr>
        <w:pStyle w:val="Els-body-text"/>
        <w:ind w:right="-28"/>
      </w:pPr>
    </w:p>
    <w:p w14:paraId="4EC6189E" w14:textId="39C4221B" w:rsidR="009A42EB" w:rsidRDefault="009A42EB" w:rsidP="000B1F45">
      <w:pPr>
        <w:pStyle w:val="Els-body-text"/>
        <w:ind w:right="-28"/>
      </w:pPr>
    </w:p>
    <w:p w14:paraId="12A39642" w14:textId="0CE13C49" w:rsidR="009A42EB" w:rsidRDefault="009A42EB" w:rsidP="000B1F45">
      <w:pPr>
        <w:pStyle w:val="Els-body-text"/>
        <w:ind w:right="-28"/>
      </w:pPr>
    </w:p>
    <w:p w14:paraId="1E7BAD6B" w14:textId="77777777" w:rsidR="00E42FF8" w:rsidRDefault="00E42FF8" w:rsidP="000B1F45">
      <w:pPr>
        <w:pStyle w:val="Els-body-text"/>
        <w:ind w:right="-28"/>
      </w:pPr>
    </w:p>
    <w:p w14:paraId="01BFF435" w14:textId="39535944" w:rsidR="00E42FF8" w:rsidRDefault="00E42FF8" w:rsidP="000B1F45">
      <w:pPr>
        <w:pStyle w:val="Els-body-text"/>
        <w:ind w:right="-28"/>
      </w:pPr>
    </w:p>
    <w:p w14:paraId="0DBEE69A" w14:textId="6CC2F857" w:rsidR="00E42FF8" w:rsidRDefault="00E42FF8" w:rsidP="000B1F45">
      <w:pPr>
        <w:pStyle w:val="Els-body-text"/>
        <w:ind w:right="-28"/>
      </w:pPr>
    </w:p>
    <w:p w14:paraId="3A7000AB" w14:textId="77777777" w:rsidR="00E42FF8" w:rsidRDefault="00E42FF8" w:rsidP="000B1F45">
      <w:pPr>
        <w:pStyle w:val="Els-body-text"/>
        <w:ind w:right="-28"/>
      </w:pPr>
    </w:p>
    <w:p w14:paraId="73F35190" w14:textId="77777777" w:rsidR="00E42FF8" w:rsidRDefault="00E42FF8" w:rsidP="000B1F45">
      <w:pPr>
        <w:pStyle w:val="Els-body-text"/>
        <w:ind w:right="-28"/>
      </w:pPr>
    </w:p>
    <w:p w14:paraId="07958ACE" w14:textId="2B6A370D" w:rsidR="00E42FF8" w:rsidRPr="00554E34" w:rsidRDefault="00E42FF8" w:rsidP="00E42FF8">
      <w:pPr>
        <w:pStyle w:val="Els-caption"/>
        <w:jc w:val="center"/>
      </w:pPr>
      <w:r w:rsidRPr="00554E34">
        <w:t xml:space="preserve">Fig. </w:t>
      </w:r>
      <w:r w:rsidR="00554E34" w:rsidRPr="00554E34">
        <w:t>3</w:t>
      </w:r>
      <w:r w:rsidRPr="00554E34">
        <w:t>. Average conductivity of samples, according to the analysis of variances, the difference between quantities with similar superscripts(a) is not significant (p &gt; 0.05).</w:t>
      </w:r>
    </w:p>
    <w:p w14:paraId="52682891" w14:textId="2291DA51" w:rsidR="00E42FF8" w:rsidRDefault="00E42FF8" w:rsidP="00E42FF8">
      <w:pPr>
        <w:pStyle w:val="Els-body-text"/>
        <w:ind w:right="-28" w:firstLine="0"/>
      </w:pPr>
    </w:p>
    <w:p w14:paraId="3FA5AA2B" w14:textId="47B8076F" w:rsidR="00514041" w:rsidRDefault="00514041" w:rsidP="000B1F45">
      <w:pPr>
        <w:pStyle w:val="Els-body-text"/>
        <w:ind w:right="-28"/>
      </w:pPr>
      <w:r w:rsidRPr="00514041">
        <w:t>The uniformity of graphitization microstructures can be evaluated by Raman Spectroscopy. Figure</w:t>
      </w:r>
      <w:r w:rsidR="00554E34">
        <w:t xml:space="preserve"> 4</w:t>
      </w:r>
      <w:r w:rsidRPr="00514041">
        <w:t xml:space="preserve"> shows the average Raman spectra of different samples. There are two character</w:t>
      </w:r>
      <w:r w:rsidR="00554E34">
        <w:t>istic peaks at 1367 and 1606 cm</w:t>
      </w:r>
      <w:r w:rsidRPr="00554E34">
        <w:rPr>
          <w:vertAlign w:val="superscript"/>
        </w:rPr>
        <w:t>-1</w:t>
      </w:r>
      <w:r w:rsidRPr="00514041">
        <w:t xml:space="preserve"> which respectively assigned with D and G. The G peak arises from the stretching motion of the sp</w:t>
      </w:r>
      <w:r w:rsidRPr="00554E34">
        <w:rPr>
          <w:vertAlign w:val="superscript"/>
        </w:rPr>
        <w:t>2</w:t>
      </w:r>
      <w:r w:rsidRPr="00514041">
        <w:t>-hybridized carbon-carbon bond in graphitic materials and D peak corresponds to the disorder structure. In this regard, the intensity ration of D peak to G peak is used for evaluation the quality of graphitization. Hence, the higher the D to G ratio is related to the lower alignment of graphitic planes and thereby lower degree of graphitization in the carbon structure</w:t>
      </w:r>
      <w:r w:rsidR="009E2887">
        <w:t xml:space="preserve"> </w:t>
      </w:r>
      <w:r w:rsidR="00E87CD8">
        <w:rPr>
          <w:rStyle w:val="FootnoteReference"/>
        </w:rPr>
        <w:fldChar w:fldCharType="begin" w:fldLock="1"/>
      </w:r>
      <w:r w:rsidR="001D0871">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E87CD8">
        <w:rPr>
          <w:rStyle w:val="FootnoteReference"/>
        </w:rPr>
        <w:fldChar w:fldCharType="separate"/>
      </w:r>
      <w:r w:rsidR="001D0871" w:rsidRPr="001D0871">
        <w:rPr>
          <w:bCs/>
          <w:noProof/>
        </w:rPr>
        <w:t>[23]</w:t>
      </w:r>
      <w:r w:rsidR="00E87CD8">
        <w:rPr>
          <w:rStyle w:val="FootnoteReference"/>
        </w:rPr>
        <w:fldChar w:fldCharType="end"/>
      </w:r>
      <w:r w:rsidRPr="00514041">
        <w:t>. As it can be seen in Figure</w:t>
      </w:r>
      <w:r w:rsidR="00554E34">
        <w:t xml:space="preserve"> 4</w:t>
      </w:r>
      <w:r w:rsidRPr="00514041">
        <w:t>, the intensity of peaks is the same and it means that the mechanical compressive treatment does not change the graphitization microstructure. Furthermore, the mapping Raman Spectroscopy is depicted in Figure and shows the uniform mapping for two samples. This uniformity corresponds to the uniform graphitization microstructures of samples.</w:t>
      </w:r>
    </w:p>
    <w:p w14:paraId="50ECBC67" w14:textId="07ED78E7" w:rsidR="00723B77" w:rsidRDefault="00723B77" w:rsidP="000B1F45">
      <w:pPr>
        <w:pStyle w:val="Els-body-text"/>
        <w:ind w:right="-28"/>
      </w:pPr>
    </w:p>
    <w:p w14:paraId="744801D2" w14:textId="1093EF11" w:rsidR="003A41F3" w:rsidRDefault="003A41F3" w:rsidP="000B1F45">
      <w:pPr>
        <w:pStyle w:val="Els-body-text"/>
        <w:ind w:right="-28"/>
      </w:pPr>
    </w:p>
    <w:p w14:paraId="5C54F193" w14:textId="71E459E3" w:rsidR="003A41F3" w:rsidRDefault="00F9700E" w:rsidP="000B1F45">
      <w:pPr>
        <w:pStyle w:val="Els-body-text"/>
        <w:ind w:right="-28"/>
      </w:pPr>
      <w:r>
        <w:rPr>
          <w:noProof/>
        </w:rPr>
        <w:lastRenderedPageBreak/>
        <mc:AlternateContent>
          <mc:Choice Requires="wpg">
            <w:drawing>
              <wp:anchor distT="0" distB="0" distL="114300" distR="114300" simplePos="0" relativeHeight="251642368" behindDoc="0" locked="0" layoutInCell="1" allowOverlap="1" wp14:anchorId="067B9FA3" wp14:editId="1290EC91">
                <wp:simplePos x="0" y="0"/>
                <wp:positionH relativeFrom="column">
                  <wp:posOffset>429260</wp:posOffset>
                </wp:positionH>
                <wp:positionV relativeFrom="paragraph">
                  <wp:posOffset>11430</wp:posOffset>
                </wp:positionV>
                <wp:extent cx="5010785" cy="327660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010785" cy="3276600"/>
                          <a:chOff x="0" y="0"/>
                          <a:chExt cx="5010785" cy="3276600"/>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276600"/>
                          </a:xfrm>
                          <a:prstGeom prst="rect">
                            <a:avLst/>
                          </a:prstGeom>
                          <a:noFill/>
                        </pic:spPr>
                      </pic:pic>
                      <pic:pic xmlns:pic="http://schemas.openxmlformats.org/drawingml/2006/picture">
                        <pic:nvPicPr>
                          <pic:cNvPr id="17" name="Picture 17" descr="D:\127___08\Alan\Project\SU8\Raman\Main File\Figures\Bes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000375" y="0"/>
                            <a:ext cx="1986915" cy="1554480"/>
                          </a:xfrm>
                          <a:prstGeom prst="rect">
                            <a:avLst/>
                          </a:prstGeom>
                          <a:noFill/>
                          <a:ln>
                            <a:noFill/>
                          </a:ln>
                        </pic:spPr>
                      </pic:pic>
                      <pic:pic xmlns:pic="http://schemas.openxmlformats.org/drawingml/2006/picture">
                        <pic:nvPicPr>
                          <pic:cNvPr id="18" name="Picture 18" descr="D:\127___08\Alan\Project\SU8\Raman\Main File\Figures\Blank.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38475" y="1676400"/>
                            <a:ext cx="1972310" cy="1554480"/>
                          </a:xfrm>
                          <a:prstGeom prst="rect">
                            <a:avLst/>
                          </a:prstGeom>
                          <a:noFill/>
                          <a:ln>
                            <a:noFill/>
                          </a:ln>
                        </pic:spPr>
                      </pic:pic>
                    </wpg:wgp>
                  </a:graphicData>
                </a:graphic>
              </wp:anchor>
            </w:drawing>
          </mc:Choice>
          <mc:Fallback>
            <w:pict>
              <v:group w14:anchorId="57E42285" id="Group 19" o:spid="_x0000_s1026" style="position:absolute;margin-left:33.8pt;margin-top:.9pt;width:394.55pt;height:258pt;z-index:251642368" coordsize="50107,327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">
                  <v:imagedata r:id="rId16" o:title=""/>
                </v:shape>
                <v:shape id="Picture 17" o:spid="_x0000_s1028" type="#_x0000_t75" style="position:absolute;left:30003;width:19869;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">
                  <v:imagedata r:id="rId17" o:title="Best"/>
                </v:shape>
                <v:shape id="Picture 18" o:spid="_x0000_s1029" type="#_x0000_t75" style="position:absolute;left:30384;top:16764;width:1972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">
                  <v:imagedata r:id="rId18" o:title="Blank"/>
                </v:shape>
                <w10:wrap type="square"/>
              </v:group>
            </w:pict>
          </mc:Fallback>
        </mc:AlternateContent>
      </w:r>
    </w:p>
    <w:p w14:paraId="291F05A9" w14:textId="7FB70138" w:rsidR="003A41F3" w:rsidRDefault="003A41F3" w:rsidP="000B1F45">
      <w:pPr>
        <w:pStyle w:val="Els-body-text"/>
        <w:ind w:right="-28"/>
      </w:pPr>
    </w:p>
    <w:p w14:paraId="2032295C" w14:textId="329158E0" w:rsidR="003A41F3" w:rsidRDefault="003A41F3" w:rsidP="000B1F45">
      <w:pPr>
        <w:pStyle w:val="Els-body-text"/>
        <w:ind w:right="-28"/>
      </w:pPr>
    </w:p>
    <w:p w14:paraId="3A231C00" w14:textId="76669B45" w:rsidR="003A41F3" w:rsidRDefault="003A41F3" w:rsidP="000B1F45">
      <w:pPr>
        <w:pStyle w:val="Els-body-text"/>
        <w:ind w:right="-28"/>
      </w:pPr>
    </w:p>
    <w:p w14:paraId="04DF6579" w14:textId="3A7C9EE6" w:rsidR="003A41F3" w:rsidRDefault="003A41F3" w:rsidP="000B1F45">
      <w:pPr>
        <w:pStyle w:val="Els-body-text"/>
        <w:ind w:right="-28"/>
      </w:pPr>
    </w:p>
    <w:p w14:paraId="0DAD9325" w14:textId="692DD6A7" w:rsidR="003A41F3" w:rsidRDefault="003A41F3" w:rsidP="000B1F45">
      <w:pPr>
        <w:pStyle w:val="Els-body-text"/>
        <w:ind w:right="-28"/>
      </w:pPr>
    </w:p>
    <w:p w14:paraId="6BAD5A60" w14:textId="46DEFCF9" w:rsidR="003A41F3" w:rsidRDefault="003A41F3" w:rsidP="000B1F45">
      <w:pPr>
        <w:pStyle w:val="Els-body-text"/>
        <w:ind w:right="-28"/>
      </w:pPr>
    </w:p>
    <w:p w14:paraId="7BF32DAE" w14:textId="3BB6915D" w:rsidR="003A41F3" w:rsidRDefault="003A41F3" w:rsidP="000B1F45">
      <w:pPr>
        <w:pStyle w:val="Els-body-text"/>
        <w:ind w:right="-28"/>
      </w:pPr>
    </w:p>
    <w:p w14:paraId="65F36072" w14:textId="518E797C" w:rsidR="003A41F3" w:rsidRDefault="003A41F3" w:rsidP="000B1F45">
      <w:pPr>
        <w:pStyle w:val="Els-body-text"/>
        <w:ind w:right="-28"/>
      </w:pPr>
    </w:p>
    <w:p w14:paraId="42205006" w14:textId="5579D0A7" w:rsidR="003A41F3" w:rsidRDefault="003A41F3" w:rsidP="000B1F45">
      <w:pPr>
        <w:pStyle w:val="Els-body-text"/>
        <w:ind w:right="-28"/>
      </w:pPr>
    </w:p>
    <w:p w14:paraId="70C159D0" w14:textId="01331A9A" w:rsidR="003A41F3" w:rsidRDefault="003A41F3" w:rsidP="000B1F45">
      <w:pPr>
        <w:pStyle w:val="Els-body-text"/>
        <w:ind w:right="-28"/>
      </w:pPr>
    </w:p>
    <w:p w14:paraId="6D27E0F8" w14:textId="2C6FBD41" w:rsidR="003A41F3" w:rsidRDefault="003A41F3" w:rsidP="000B1F45">
      <w:pPr>
        <w:pStyle w:val="Els-body-text"/>
        <w:ind w:right="-28"/>
      </w:pPr>
    </w:p>
    <w:p w14:paraId="6647E482" w14:textId="0A5A5153" w:rsidR="003A41F3" w:rsidRDefault="003A41F3" w:rsidP="000B1F45">
      <w:pPr>
        <w:pStyle w:val="Els-body-text"/>
        <w:ind w:right="-28"/>
      </w:pPr>
    </w:p>
    <w:p w14:paraId="19795819" w14:textId="541AD7CA" w:rsidR="003A41F3" w:rsidRDefault="003A41F3" w:rsidP="000B1F45">
      <w:pPr>
        <w:pStyle w:val="Els-body-text"/>
        <w:ind w:right="-28"/>
      </w:pPr>
    </w:p>
    <w:p w14:paraId="18E59AB3" w14:textId="2A932301" w:rsidR="003A41F3" w:rsidRDefault="003A41F3" w:rsidP="000B1F45">
      <w:pPr>
        <w:pStyle w:val="Els-body-text"/>
        <w:ind w:right="-28"/>
      </w:pPr>
    </w:p>
    <w:p w14:paraId="1432FFAD" w14:textId="18AF328D" w:rsidR="003A41F3" w:rsidRDefault="003A41F3" w:rsidP="000B1F45">
      <w:pPr>
        <w:pStyle w:val="Els-body-text"/>
        <w:ind w:right="-28"/>
      </w:pPr>
    </w:p>
    <w:p w14:paraId="72A079A2" w14:textId="77777777" w:rsidR="003A41F3" w:rsidRDefault="003A41F3" w:rsidP="00514041">
      <w:pPr>
        <w:pStyle w:val="Els-body-text"/>
        <w:ind w:right="-28"/>
      </w:pPr>
    </w:p>
    <w:p w14:paraId="27D081D4" w14:textId="77777777" w:rsidR="003A41F3" w:rsidRDefault="003A41F3" w:rsidP="00514041">
      <w:pPr>
        <w:pStyle w:val="Els-body-text"/>
        <w:ind w:right="-28"/>
      </w:pPr>
    </w:p>
    <w:p w14:paraId="00E96F89" w14:textId="77777777" w:rsidR="003A41F3" w:rsidRDefault="003A41F3" w:rsidP="00514041">
      <w:pPr>
        <w:pStyle w:val="Els-body-text"/>
        <w:ind w:right="-28"/>
      </w:pPr>
    </w:p>
    <w:p w14:paraId="64BA6A0B" w14:textId="7336D67A" w:rsidR="003A41F3" w:rsidRDefault="003A41F3" w:rsidP="00514041">
      <w:pPr>
        <w:pStyle w:val="Els-body-text"/>
        <w:ind w:right="-28"/>
      </w:pPr>
    </w:p>
    <w:p w14:paraId="408E69DF" w14:textId="3155422A" w:rsidR="003A41F3" w:rsidRDefault="003A41F3" w:rsidP="00514041">
      <w:pPr>
        <w:pStyle w:val="Els-body-text"/>
        <w:ind w:right="-28"/>
      </w:pPr>
    </w:p>
    <w:p w14:paraId="184A469C" w14:textId="77777777" w:rsidR="003A41F3" w:rsidRDefault="003A41F3" w:rsidP="00514041">
      <w:pPr>
        <w:pStyle w:val="Els-body-text"/>
        <w:ind w:right="-28"/>
      </w:pPr>
    </w:p>
    <w:p w14:paraId="29F4FECE" w14:textId="764EAB84" w:rsidR="003A41F3" w:rsidRDefault="003A41F3" w:rsidP="00514041">
      <w:pPr>
        <w:pStyle w:val="Els-body-text"/>
        <w:ind w:right="-28"/>
      </w:pPr>
    </w:p>
    <w:p w14:paraId="4FCFEE93" w14:textId="55B2F105" w:rsidR="003A41F3" w:rsidRPr="00554E34" w:rsidRDefault="00554E34" w:rsidP="00F9700E">
      <w:pPr>
        <w:pStyle w:val="Els-body-text"/>
        <w:ind w:right="-28"/>
        <w:jc w:val="center"/>
        <w:rPr>
          <w:sz w:val="16"/>
          <w:szCs w:val="16"/>
        </w:rPr>
      </w:pPr>
      <w:r w:rsidRPr="00554E34">
        <w:rPr>
          <w:sz w:val="16"/>
          <w:szCs w:val="16"/>
        </w:rPr>
        <w:t>Figure 4</w:t>
      </w:r>
      <w:r w:rsidR="00F9700E" w:rsidRPr="00554E34">
        <w:rPr>
          <w:sz w:val="16"/>
          <w:szCs w:val="16"/>
        </w:rPr>
        <w:t>: Average Raman spectrum of a) Control Sample and b) Compressed Sample. Mapping of Raman spectroscopy of c) Control Sample and d) Compressed Sample.</w:t>
      </w:r>
    </w:p>
    <w:p w14:paraId="550439F8" w14:textId="77777777" w:rsidR="003A41F3" w:rsidRDefault="003A41F3" w:rsidP="00514041">
      <w:pPr>
        <w:pStyle w:val="Els-body-text"/>
        <w:ind w:right="-28"/>
      </w:pPr>
    </w:p>
    <w:p w14:paraId="6D77D0E0" w14:textId="207224BB" w:rsidR="00514041" w:rsidRDefault="00514041" w:rsidP="00514041">
      <w:pPr>
        <w:pStyle w:val="Els-body-text"/>
        <w:ind w:right="-28"/>
      </w:pPr>
      <w:r w:rsidRPr="00514041">
        <w:t>We also carried out XRD analysis to evaluate the crystalline microstructure. The results are shown in Figure</w:t>
      </w:r>
      <w:r w:rsidR="00554E34">
        <w:t xml:space="preserve"> 5</w:t>
      </w:r>
      <w:r w:rsidRPr="00514041">
        <w:t xml:space="preserve"> and two broad diffraction peaks can be observed in both the samples, in 22° and 55°. The broad band at 22° and 55 are related to (002) plane and (100) plane respectively</w:t>
      </w:r>
      <w:r w:rsidR="00406F1E">
        <w:t xml:space="preserve"> </w:t>
      </w:r>
      <w:r w:rsidR="00E87CD8">
        <w:rPr>
          <w:rStyle w:val="FootnoteReference"/>
        </w:rPr>
        <w:fldChar w:fldCharType="begin" w:fldLock="1"/>
      </w:r>
      <w:r w:rsidR="001D0871">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00E87CD8">
        <w:rPr>
          <w:rStyle w:val="FootnoteReference"/>
        </w:rPr>
        <w:fldChar w:fldCharType="separate"/>
      </w:r>
      <w:r w:rsidR="001D0871" w:rsidRPr="001D0871">
        <w:rPr>
          <w:bCs/>
          <w:noProof/>
        </w:rPr>
        <w:t>[24]</w:t>
      </w:r>
      <w:r w:rsidR="00E87CD8">
        <w:rPr>
          <w:rStyle w:val="FootnoteReference"/>
        </w:rPr>
        <w:fldChar w:fldCharType="end"/>
      </w:r>
      <w:r w:rsidRPr="00514041">
        <w:t>. The broadness of these peaks imply the poor stacking of graphene layers in (002) and (100) plane.</w:t>
      </w:r>
    </w:p>
    <w:p w14:paraId="65BCA34D" w14:textId="31D7773D" w:rsidR="009B308B" w:rsidRDefault="009B308B" w:rsidP="00514041">
      <w:pPr>
        <w:pStyle w:val="Els-body-text"/>
        <w:ind w:right="-28"/>
      </w:pPr>
    </w:p>
    <w:p w14:paraId="4CEB8B88" w14:textId="2C4B211B" w:rsidR="009A42EB" w:rsidRDefault="009A42EB" w:rsidP="00514041">
      <w:pPr>
        <w:pStyle w:val="Els-body-text"/>
        <w:ind w:right="-28"/>
      </w:pPr>
    </w:p>
    <w:p w14:paraId="71C1D099" w14:textId="5941C4C0" w:rsidR="009B308B" w:rsidRDefault="009A42EB" w:rsidP="00514041">
      <w:pPr>
        <w:pStyle w:val="Els-body-text"/>
        <w:ind w:right="-28"/>
      </w:pPr>
      <w:r>
        <w:rPr>
          <w:noProof/>
          <w:sz w:val="28"/>
          <w:szCs w:val="28"/>
        </w:rPr>
        <w:drawing>
          <wp:anchor distT="0" distB="0" distL="114300" distR="114300" simplePos="0" relativeHeight="251655680" behindDoc="0" locked="0" layoutInCell="1" allowOverlap="1" wp14:anchorId="0C662E90" wp14:editId="796861B8">
            <wp:simplePos x="0" y="0"/>
            <wp:positionH relativeFrom="margin">
              <wp:posOffset>1352550</wp:posOffset>
            </wp:positionH>
            <wp:positionV relativeFrom="paragraph">
              <wp:posOffset>11430</wp:posOffset>
            </wp:positionV>
            <wp:extent cx="2926080" cy="175514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6080" cy="1755140"/>
                    </a:xfrm>
                    <a:prstGeom prst="rect">
                      <a:avLst/>
                    </a:prstGeom>
                    <a:noFill/>
                  </pic:spPr>
                </pic:pic>
              </a:graphicData>
            </a:graphic>
            <wp14:sizeRelH relativeFrom="margin">
              <wp14:pctWidth>0</wp14:pctWidth>
            </wp14:sizeRelH>
            <wp14:sizeRelV relativeFrom="margin">
              <wp14:pctHeight>0</wp14:pctHeight>
            </wp14:sizeRelV>
          </wp:anchor>
        </w:drawing>
      </w:r>
    </w:p>
    <w:p w14:paraId="6F081102" w14:textId="046A9896" w:rsidR="009A42EB" w:rsidRDefault="009A42EB" w:rsidP="00514041">
      <w:pPr>
        <w:pStyle w:val="Els-body-text"/>
        <w:ind w:right="-28"/>
      </w:pPr>
    </w:p>
    <w:p w14:paraId="26016458" w14:textId="16A40C4E" w:rsidR="009A42EB" w:rsidRDefault="009A42EB" w:rsidP="00514041">
      <w:pPr>
        <w:pStyle w:val="Els-body-text"/>
        <w:ind w:right="-28"/>
      </w:pPr>
    </w:p>
    <w:p w14:paraId="2E78C0CA" w14:textId="68F0F4A7" w:rsidR="009A42EB" w:rsidRDefault="009A42EB" w:rsidP="00514041">
      <w:pPr>
        <w:pStyle w:val="Els-body-text"/>
        <w:ind w:right="-28"/>
      </w:pPr>
    </w:p>
    <w:p w14:paraId="7EE68CBF" w14:textId="52F5A238" w:rsidR="009A42EB" w:rsidRDefault="009A42EB" w:rsidP="00514041">
      <w:pPr>
        <w:pStyle w:val="Els-body-text"/>
        <w:ind w:right="-28"/>
      </w:pPr>
    </w:p>
    <w:p w14:paraId="345D1782" w14:textId="0EE8E937" w:rsidR="009A42EB" w:rsidRDefault="009A42EB" w:rsidP="00514041">
      <w:pPr>
        <w:pStyle w:val="Els-body-text"/>
        <w:ind w:right="-28"/>
      </w:pPr>
    </w:p>
    <w:p w14:paraId="18478E4B" w14:textId="6BCD40BD" w:rsidR="009A42EB" w:rsidRDefault="009A42EB" w:rsidP="00514041">
      <w:pPr>
        <w:pStyle w:val="Els-body-text"/>
        <w:ind w:right="-28"/>
      </w:pPr>
    </w:p>
    <w:p w14:paraId="3C397D82" w14:textId="49226A01" w:rsidR="009A42EB" w:rsidRDefault="009A42EB" w:rsidP="00514041">
      <w:pPr>
        <w:pStyle w:val="Els-body-text"/>
        <w:ind w:right="-28"/>
      </w:pPr>
    </w:p>
    <w:p w14:paraId="4849899F" w14:textId="77EB8EE1" w:rsidR="009A42EB" w:rsidRDefault="009A42EB" w:rsidP="00514041">
      <w:pPr>
        <w:pStyle w:val="Els-body-text"/>
        <w:ind w:right="-28"/>
      </w:pPr>
    </w:p>
    <w:p w14:paraId="22D54E9E" w14:textId="0AE691AC" w:rsidR="009A42EB" w:rsidRDefault="009A42EB" w:rsidP="00514041">
      <w:pPr>
        <w:pStyle w:val="Els-body-text"/>
        <w:ind w:right="-28"/>
      </w:pPr>
    </w:p>
    <w:p w14:paraId="4A6F2948" w14:textId="1C75C8D9" w:rsidR="009A42EB" w:rsidRDefault="009A42EB" w:rsidP="00514041">
      <w:pPr>
        <w:pStyle w:val="Els-body-text"/>
        <w:ind w:right="-28"/>
      </w:pPr>
    </w:p>
    <w:p w14:paraId="6DA6FB0E" w14:textId="7AFB09D6" w:rsidR="009A42EB" w:rsidRDefault="009A42EB" w:rsidP="00514041">
      <w:pPr>
        <w:pStyle w:val="Els-body-text"/>
        <w:ind w:right="-28"/>
      </w:pPr>
    </w:p>
    <w:p w14:paraId="40D3CD7C" w14:textId="1B49F757" w:rsidR="009A42EB" w:rsidRPr="00554E34" w:rsidRDefault="009A42EB" w:rsidP="009A42EB">
      <w:pPr>
        <w:pStyle w:val="Els-body-text"/>
        <w:ind w:right="-28"/>
        <w:jc w:val="center"/>
        <w:rPr>
          <w:sz w:val="16"/>
          <w:szCs w:val="16"/>
        </w:rPr>
      </w:pPr>
      <w:r w:rsidRPr="00554E34">
        <w:rPr>
          <w:sz w:val="16"/>
          <w:szCs w:val="16"/>
        </w:rPr>
        <w:t xml:space="preserve">Figure </w:t>
      </w:r>
      <w:r w:rsidR="00554E34" w:rsidRPr="00554E34">
        <w:rPr>
          <w:sz w:val="16"/>
          <w:szCs w:val="16"/>
        </w:rPr>
        <w:t>5</w:t>
      </w:r>
      <w:r w:rsidRPr="00554E34">
        <w:rPr>
          <w:sz w:val="16"/>
          <w:szCs w:val="16"/>
        </w:rPr>
        <w:t>: X-Ray diffraction pattern for a) Control Sample and b) Compressed Sample</w:t>
      </w:r>
    </w:p>
    <w:p w14:paraId="0BB5438B" w14:textId="77777777" w:rsidR="009A42EB" w:rsidRDefault="009A42EB" w:rsidP="00514041">
      <w:pPr>
        <w:pStyle w:val="Els-body-text"/>
        <w:ind w:right="-28"/>
      </w:pPr>
    </w:p>
    <w:p w14:paraId="7CC62C69" w14:textId="344D881F" w:rsidR="009A42EB" w:rsidRDefault="009A42EB" w:rsidP="00514041">
      <w:pPr>
        <w:pStyle w:val="Els-body-text"/>
        <w:ind w:right="-28"/>
      </w:pPr>
    </w:p>
    <w:p w14:paraId="1D6BD951" w14:textId="77777777" w:rsidR="009A42EB" w:rsidRPr="00514041" w:rsidRDefault="009A42EB" w:rsidP="00514041">
      <w:pPr>
        <w:pStyle w:val="Els-body-text"/>
        <w:ind w:right="-28"/>
      </w:pPr>
    </w:p>
    <w:p w14:paraId="4A4BF36E" w14:textId="77777777" w:rsidR="00531B1B" w:rsidRDefault="00531B1B">
      <w:pPr>
        <w:pStyle w:val="Els-body-text"/>
        <w:ind w:right="-28"/>
      </w:pPr>
    </w:p>
    <w:p w14:paraId="5EC6A557" w14:textId="77777777" w:rsidR="00531B1B" w:rsidRDefault="00531B1B">
      <w:pPr>
        <w:pStyle w:val="Heading1"/>
        <w:pBdr>
          <w:right w:val="single" w:sz="4" w:space="1" w:color="auto"/>
        </w:pBdr>
        <w:spacing w:after="200" w:line="240" w:lineRule="exact"/>
      </w:pPr>
      <w:r>
        <w:lastRenderedPageBreak/>
        <w:t>Nomenclature</w:t>
      </w:r>
    </w:p>
    <w:p w14:paraId="05C1E768" w14:textId="6D36CF68" w:rsidR="00531B1B" w:rsidRDefault="00955D12">
      <w:pPr>
        <w:pBdr>
          <w:top w:val="single" w:sz="4" w:space="1" w:color="auto"/>
          <w:left w:val="single" w:sz="4" w:space="0" w:color="auto"/>
          <w:bottom w:val="single" w:sz="4" w:space="7" w:color="auto"/>
          <w:right w:val="single" w:sz="4" w:space="1" w:color="auto"/>
        </w:pBdr>
        <w:spacing w:line="240" w:lineRule="exact"/>
      </w:pPr>
      <w:r>
        <w:t>PDMS</w:t>
      </w:r>
      <w:r w:rsidR="00531B1B">
        <w:tab/>
      </w:r>
      <w:r w:rsidRPr="00955D12">
        <w:t>Polydimethylsiloxane</w:t>
      </w:r>
    </w:p>
    <w:p w14:paraId="2B812AB9" w14:textId="7F35F0CF" w:rsidR="00531B1B" w:rsidRDefault="00955D12" w:rsidP="00955D12">
      <w:pPr>
        <w:pBdr>
          <w:top w:val="single" w:sz="4" w:space="1" w:color="auto"/>
          <w:left w:val="single" w:sz="4" w:space="0" w:color="auto"/>
          <w:bottom w:val="single" w:sz="4" w:space="7" w:color="auto"/>
          <w:right w:val="single" w:sz="4" w:space="1" w:color="auto"/>
        </w:pBdr>
        <w:spacing w:line="240" w:lineRule="exact"/>
      </w:pPr>
      <w:r>
        <w:t>UV</w:t>
      </w:r>
      <w:r w:rsidR="00531B1B">
        <w:tab/>
      </w:r>
      <w:r w:rsidRPr="00955D12">
        <w:t>Ultraviolet</w:t>
      </w:r>
    </w:p>
    <w:p w14:paraId="6A8C3375" w14:textId="77777777" w:rsidR="00531B1B" w:rsidRDefault="00531B1B">
      <w:pPr>
        <w:pStyle w:val="Els-reference-head"/>
        <w:spacing w:before="240" w:after="240" w:line="240" w:lineRule="exact"/>
      </w:pPr>
      <w:r>
        <w:t>References</w:t>
      </w:r>
    </w:p>
    <w:p w14:paraId="16ABF991" w14:textId="660A036F" w:rsidR="001D0871" w:rsidRPr="001D0871" w:rsidRDefault="003B72F0" w:rsidP="003B72F0">
      <w:pPr>
        <w:autoSpaceDE w:val="0"/>
        <w:autoSpaceDN w:val="0"/>
        <w:adjustRightInd w:val="0"/>
        <w:ind w:left="640" w:hanging="640"/>
        <w:rPr>
          <w:noProof/>
          <w:sz w:val="16"/>
          <w:szCs w:val="24"/>
        </w:rPr>
      </w:pPr>
      <w:r>
        <w:rPr>
          <w:rFonts w:eastAsia="Batang"/>
          <w:sz w:val="16"/>
          <w:lang w:val="en-US" w:eastAsia="ko-KR"/>
        </w:rPr>
        <w:t xml:space="preserve">       </w:t>
      </w:r>
      <w:r w:rsidR="00162540">
        <w:rPr>
          <w:rFonts w:eastAsia="Batang"/>
          <w:sz w:val="16"/>
          <w:lang w:val="en-US" w:eastAsia="ko-KR"/>
        </w:rPr>
        <w:fldChar w:fldCharType="begin" w:fldLock="1"/>
      </w:r>
      <w:r w:rsidR="00162540">
        <w:rPr>
          <w:rFonts w:eastAsia="Batang"/>
          <w:sz w:val="16"/>
          <w:lang w:val="en-US" w:eastAsia="ko-KR"/>
        </w:rPr>
        <w:instrText xml:space="preserve">ADDIN Mendeley Bibliography CSL_BIBLIOGRAPHY </w:instrText>
      </w:r>
      <w:r w:rsidR="00162540">
        <w:rPr>
          <w:rFonts w:eastAsia="Batang"/>
          <w:sz w:val="16"/>
          <w:lang w:val="en-US" w:eastAsia="ko-KR"/>
        </w:rPr>
        <w:fldChar w:fldCharType="separate"/>
      </w:r>
      <w:r w:rsidR="001D0871" w:rsidRPr="001D0871">
        <w:rPr>
          <w:noProof/>
          <w:sz w:val="16"/>
          <w:szCs w:val="24"/>
        </w:rPr>
        <w:t>[1]</w:t>
      </w:r>
      <w:r w:rsidR="001D0871" w:rsidRPr="001D0871">
        <w:rPr>
          <w:noProof/>
          <w:sz w:val="16"/>
          <w:szCs w:val="24"/>
        </w:rPr>
        <w:tab/>
        <w:t>R.L. McCreery, Advanced Carbon Electrode Materials for Molecular Electrochemistry, Chem. Rev. 108 (2008) 2646–2687. https://doi.org/10.1021/cr068076m.</w:t>
      </w:r>
    </w:p>
    <w:p w14:paraId="5E920086" w14:textId="014598F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w:t>
      </w:r>
      <w:r w:rsidR="001D0871" w:rsidRPr="001D0871">
        <w:rPr>
          <w:noProof/>
          <w:sz w:val="16"/>
          <w:szCs w:val="24"/>
        </w:rPr>
        <w:tab/>
        <w:t>A.K. Geim, Random Walk to Graphene (Nobel Lecture), Angew. Chemie Int. Ed. 50 (2011) 6966–6985. https://doi.org/10.1002/anie.201101174.</w:t>
      </w:r>
    </w:p>
    <w:p w14:paraId="222AEE25" w14:textId="67A35D7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[3]</w:t>
      </w:r>
      <w:r w:rsidR="001D0871" w:rsidRPr="001D0871">
        <w:rPr>
          <w:noProof/>
          <w:sz w:val="16"/>
          <w:szCs w:val="24"/>
        </w:rPr>
        <w:tab/>
        <w:t>M.J. Allen, V.C. Tung, R.B. Kaner, Honeycomb Carbon: A Review of Graphene, Chem. Rev. 110 (2010) 132–145. https://doi.org/10.1021/cr900070d.</w:t>
      </w:r>
    </w:p>
    <w:p w14:paraId="63FED6A2" w14:textId="1114D7B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[4]</w:t>
      </w:r>
      <w:r w:rsidR="001D0871" w:rsidRPr="001D0871">
        <w:rPr>
          <w:noProof/>
          <w:sz w:val="16"/>
          <w:szCs w:val="24"/>
        </w:rPr>
        <w:tab/>
        <w:t>Y. Zhu, S. Murali, W. Cai, X. Li, J.W. Suk, J.R. Potts, R.S. Ruoff, Graphene and Graphene Oxide: Synthesis, Properties, and Applications, Adv. Mater. 22 (2010) 3906–3924. https://doi.org/10.1002/adma.201001068.</w:t>
      </w:r>
    </w:p>
    <w:p w14:paraId="427CF2D9" w14:textId="3A6007B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[5]</w:t>
      </w:r>
      <w:r w:rsidR="001D0871" w:rsidRPr="001D0871">
        <w:rPr>
          <w:noProof/>
          <w:sz w:val="16"/>
          <w:szCs w:val="24"/>
        </w:rPr>
        <w:tab/>
        <w:t xml:space="preserve">M.. Katsnelson, A.. Geim, Electron scattering on microscopic corrugations in graphene, Philos. Trans. R. Soc. A Math. Phys. Eng. Sci. </w:t>
      </w:r>
      <w:r>
        <w:rPr>
          <w:rFonts w:eastAsia="Batang"/>
          <w:sz w:val="16"/>
          <w:lang w:val="en-US" w:eastAsia="ko-KR"/>
        </w:rPr>
        <w:t xml:space="preserve">         </w:t>
      </w:r>
      <w:r w:rsidR="001D0871" w:rsidRPr="001D0871">
        <w:rPr>
          <w:noProof/>
          <w:sz w:val="16"/>
          <w:szCs w:val="24"/>
        </w:rPr>
        <w:t>366 (2008) 195–204. https://doi.org/10.1098/rsta.2007.2157.</w:t>
      </w:r>
    </w:p>
    <w:p w14:paraId="4E7D3B2F" w14:textId="60DDDC7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[6]</w:t>
      </w:r>
      <w:r w:rsidR="001D0871" w:rsidRPr="001D0871">
        <w:rPr>
          <w:noProof/>
          <w:sz w:val="16"/>
          <w:szCs w:val="24"/>
        </w:rPr>
        <w:tab/>
        <w:t>D. Li, R.B. Kaner, MATERIALS SCIENCE: Graphene-Based Materials, Science (80-. ). 320 (2008) 1170–1171. https://doi.org/10.1126/science.1158180.</w:t>
      </w:r>
    </w:p>
    <w:p w14:paraId="35545770" w14:textId="702BF18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[7]</w:t>
      </w:r>
      <w:r w:rsidR="001D0871" w:rsidRPr="001D0871">
        <w:rPr>
          <w:noProof/>
          <w:sz w:val="16"/>
          <w:szCs w:val="24"/>
        </w:rPr>
        <w:tab/>
        <w:t>A.K. Geim, K.S. Novoselov, The rise of graphene, Nat. Mater. 6 (2007) 183–191. https://doi.org/10.1038/nmat1849.</w:t>
      </w:r>
    </w:p>
    <w:p w14:paraId="7FAB2399" w14:textId="12DE2B3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[8]</w:t>
      </w:r>
      <w:r w:rsidR="001D0871" w:rsidRPr="001D0871">
        <w:rPr>
          <w:noProof/>
          <w:sz w:val="16"/>
          <w:szCs w:val="24"/>
        </w:rPr>
        <w:tab/>
        <w:t>A.K. Geim, Graphene: Status and Prospects, Science (80-. ). 324 (2009) 1530–1534. https://doi.org/10.1126/science.1158877.</w:t>
      </w:r>
    </w:p>
    <w:p w14:paraId="6381A276" w14:textId="526F4C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[9]</w:t>
      </w:r>
      <w:r w:rsidR="001D0871" w:rsidRPr="001D0871">
        <w:rPr>
          <w:noProof/>
          <w:sz w:val="16"/>
          <w:szCs w:val="24"/>
        </w:rPr>
        <w:tab/>
        <w:t>H.C. Schniepp, J.-L. Li, M.J. McAllister, H. Sai, M. Herrera-Alonso, D.H. Adamson, R.K. Prud’homme, R. Car, D.A. Saville, I.A. Aksay, Functionalized Single Graphene Sheets Derived from Splitting Graphite Oxide, J. Phys. Chem. B. 110 (2006) 8535–8539. https://doi.org/10.1021/jp060936f.</w:t>
      </w:r>
    </w:p>
    <w:p w14:paraId="7F4268B2" w14:textId="59B6BCA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[10]</w:t>
      </w:r>
      <w:r w:rsidR="001D0871" w:rsidRPr="001D0871">
        <w:rPr>
          <w:noProof/>
          <w:sz w:val="16"/>
          <w:szCs w:val="24"/>
        </w:rPr>
        <w:tab/>
        <w:t>H.C. Schniepp, K.N. Kudin, J.-L. Li, R.K. Prud’homme, R. Car, D.A. Saville, I.A. Aksay, Bending Properties of Single Functionalized Graphene Sheets Probed by Atomic Force Microscopy, ACS Nano. 2 (2008) 2577–2584. https://doi.org/10.1021/nn800457s.</w:t>
      </w:r>
    </w:p>
    <w:p w14:paraId="31B78115" w14:textId="18B1026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[11]</w:t>
      </w:r>
      <w:r w:rsidR="001D0871" w:rsidRPr="001D0871">
        <w:rPr>
          <w:noProof/>
          <w:sz w:val="16"/>
          <w:szCs w:val="24"/>
        </w:rPr>
        <w:tab/>
        <w:t>M.F. El-Kady, V. Strong, S. Dubin, R.B. Kaner, Laser Scribing of High-Performance and Flexible Graphene-Based Electrochemical Capacitors, Science (80-. ). 335 (2012) 1326–1330. https://doi.org/10.1126/science.1216744.</w:t>
      </w:r>
    </w:p>
    <w:p w14:paraId="67DFC563" w14:textId="17DD1D1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[12]</w:t>
      </w:r>
      <w:r w:rsidR="001D0871" w:rsidRPr="001D0871">
        <w:rPr>
          <w:noProof/>
          <w:sz w:val="16"/>
          <w:szCs w:val="24"/>
        </w:rPr>
        <w:tab/>
        <w:t>B. Cardenas-Benitez, C. Eschenbaum, D. Mager, J.G. Korvink, M.J. Madou, U. Lemmer, I. De Leon, S.O. Martinez-Chapa, Pyrolysis-induced shrinking of three-dimensional structures fabricated by two-photon polymerization: experiment and theoretical model, Microsystems Nanoeng. 5 (2019). https://doi.org/10.1038/s41378-019-0079-9.</w:t>
      </w:r>
    </w:p>
    <w:p w14:paraId="0EA4611A" w14:textId="2D9DC00A"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[13]</w:t>
      </w:r>
      <w:r w:rsidR="001D0871" w:rsidRPr="001D0871">
        <w:rPr>
          <w:noProof/>
          <w:sz w:val="16"/>
          <w:szCs w:val="24"/>
        </w:rPr>
        <w:tab/>
        <w:t>B.Y. Park, L. Taherabadi, C. Wang, J. Zoval, M.J. Madou, Electrical Properties and Shrinkage of Carbonized Photoresist Films and the Implications for Carbon Microelectromechanical Systems Devices in Conductive Media, J. Electrochem. Soc. 152 (2005) J136. https://doi.org/10.1149/1.2116707.</w:t>
      </w:r>
    </w:p>
    <w:p w14:paraId="532DD8C4" w14:textId="47F2185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[14]</w:t>
      </w:r>
      <w:r w:rsidR="001D0871" w:rsidRPr="001D0871">
        <w:rPr>
          <w:noProof/>
          <w:sz w:val="16"/>
          <w:szCs w:val="24"/>
        </w:rPr>
        <w:tab/>
        <w:t>G. Canton, T. Do, L. Kulinsky, M. Madou, Improved conductivity of suspended carbon fibers through integration of C-MEMS and Electro-Mechanical Spinning technologies, Carbon N. Y. 71 (2014) 338–342. https://doi.org/10.1016/j.carbon.2014.01.009.</w:t>
      </w:r>
    </w:p>
    <w:p w14:paraId="20E1CB7E" w14:textId="2879139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[15]</w:t>
      </w:r>
      <w:r w:rsidR="001D0871" w:rsidRPr="001D0871">
        <w:rPr>
          <w:noProof/>
          <w:sz w:val="16"/>
          <w:szCs w:val="24"/>
        </w:rPr>
        <w:tab/>
        <w:t>N. Liu, K. Kim, H.Y. Jeong, P.C. Hsu, Y. Cui, Z. Bao, Effect of Chemical Structure on Polymer-Templated Growth of Graphitic Nanoribbons, ACS Nano. 9 (2015) 9043–9049. https://doi.org/10.1021/acsnano.5b03134.</w:t>
      </w:r>
    </w:p>
    <w:p w14:paraId="11487705" w14:textId="7F4C2D76"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[16]</w:t>
      </w:r>
      <w:r w:rsidR="001D0871" w:rsidRPr="001D0871">
        <w:rPr>
          <w:noProof/>
          <w:sz w:val="16"/>
          <w:szCs w:val="24"/>
        </w:rPr>
        <w:tab/>
        <w:t>A. Allaoui, S.V. Hoa, M.D. Pugh, The electronic transport properties and microstructure of carbon nanofiber/epoxy composites, Compos. Sci. Technol. 68 (2008) 410–416. https://doi.org/10.1016/j.compscitech.2007.06.028.</w:t>
      </w:r>
    </w:p>
    <w:p w14:paraId="240AB0EB" w14:textId="7858BCB4"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[17]</w:t>
      </w:r>
      <w:r w:rsidR="001D0871" w:rsidRPr="001D0871">
        <w:rPr>
          <w:noProof/>
          <w:sz w:val="16"/>
          <w:szCs w:val="24"/>
        </w:rPr>
        <w:tab/>
        <w:t>M. Ghazinejad, S. Holmberg, O. Pilloni, L. Oropeza-Ramos, M. Madou, Graphitizing Non-graphitizable Carbons by Stress-induced Routes, Sci. Rep. 7 (2017) 16551. https://doi.org/10.1038/s41598-017-16424-z.</w:t>
      </w:r>
    </w:p>
    <w:p w14:paraId="4931E064" w14:textId="69B24D9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[18]</w:t>
      </w:r>
      <w:r w:rsidR="001D0871" w:rsidRPr="001D0871">
        <w:rPr>
          <w:noProof/>
          <w:sz w:val="16"/>
          <w:szCs w:val="24"/>
        </w:rPr>
        <w:tab/>
        <w:t>T. Maitra, S. Sharma, A. Srivastava, Y.K. Cho, M. Madou, A. Sharma, Improved graphitization and electrical conductivity of suspended carbon nanofibers derived from carbon nanotube/polyacrylonitrile composites by directed electrospinning, Carbon N. Y. 50 (2012) 1753–1761. https://doi.org/10.1016/j.carbon.2011.12.021.</w:t>
      </w:r>
    </w:p>
    <w:p w14:paraId="197A3EF0" w14:textId="3243AF8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[19]</w:t>
      </w:r>
      <w:r w:rsidR="001D0871" w:rsidRPr="001D0871">
        <w:rPr>
          <w:noProof/>
          <w:sz w:val="16"/>
          <w:szCs w:val="24"/>
        </w:rPr>
        <w:tab/>
        <w:t>D. Mattia, M.P. Rossi, B.M. Kim, G. Korneva, H.H. Bau, Y. Gogotsi, Effect of Graphitization on the Wettability and Electrical Conductivity of CVD-Carbon Nanotubes and Films, J. Phys. Chem. B. 110 (2006) 9850–9855. https://doi.org/10.1021/jp061138s.</w:t>
      </w:r>
    </w:p>
    <w:p w14:paraId="01CD322A" w14:textId="7690F63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[20]</w:t>
      </w:r>
      <w:r w:rsidR="001D0871" w:rsidRPr="001D0871">
        <w:rPr>
          <w:noProof/>
          <w:sz w:val="16"/>
          <w:szCs w:val="24"/>
        </w:rPr>
        <w:tab/>
        <w:t>S. Holmberg, M. Ghazinejad, E. Cho, D. George, B. Pollack, A. Perebikovsky, R. Ragan, M. Madou, Stress-activated pyrolytic carbon nanofibers for electrochemical platforms, Electrochim. Acta. 290 (2018) 639–648. https://doi.org/10.1016/j.electacta.2018.09.013.</w:t>
      </w:r>
    </w:p>
    <w:p w14:paraId="380A38D8" w14:textId="4A21323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[21]</w:t>
      </w:r>
      <w:r w:rsidR="001D0871" w:rsidRPr="001D0871">
        <w:rPr>
          <w:noProof/>
          <w:sz w:val="16"/>
          <w:szCs w:val="24"/>
        </w:rPr>
        <w:tab/>
        <w:t>M. Yoonessi, J.R. Gaier, M. Sahimi, T.L. Daulton, R.B. Kaner, M.A. Meador, Fabrication of Graphene–Polyimide Nanocomposites with Superior Electrical Conductivity, ACS Appl. Mater. Interfaces. 9 (2017) 43230–43238. https://doi.org/10.1021/acsami.7b12104.</w:t>
      </w:r>
    </w:p>
    <w:p w14:paraId="7B338A2A" w14:textId="53B10BD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[22]</w:t>
      </w:r>
      <w:r w:rsidR="001D0871" w:rsidRPr="001D0871">
        <w:rPr>
          <w:noProof/>
          <w:sz w:val="16"/>
          <w:szCs w:val="24"/>
        </w:rPr>
        <w:tab/>
        <w:t>B. Xue, Y. Zou, Y. Yang, A photochemical approach for preparing graphene and fabrication of SU-8/graphene composite conductive micropatterns, Mater. Des. 132 (2017) 505–511. https://doi.org/10.1016/j.matdes.2017.07.034.</w:t>
      </w:r>
    </w:p>
    <w:p w14:paraId="034859FC" w14:textId="0B6C457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[23]</w:t>
      </w:r>
      <w:r w:rsidR="001D0871" w:rsidRPr="001D0871">
        <w:rPr>
          <w:noProof/>
          <w:sz w:val="16"/>
          <w:szCs w:val="24"/>
        </w:rPr>
        <w:tab/>
        <w:t>Y.M. Hassan, C. Caviglia, S. Hemanth, D.M.A. Mackenzie, T.S. Alstrøm, D.H. Petersen, S.S. Keller, High temperature SU-8 pyrolysis for fabrication of carbon electrodes, J. Anal. Appl. Pyrolysis. 125 (2017) 91–99. https://doi.org/10.1016/j.jaap.2017.04.015.</w:t>
      </w:r>
    </w:p>
    <w:p w14:paraId="09B0BB3E" w14:textId="02B240CA" w:rsidR="001D0871" w:rsidRPr="001D0871" w:rsidRDefault="008C08EB" w:rsidP="001D0871">
      <w:pPr>
        <w:autoSpaceDE w:val="0"/>
        <w:autoSpaceDN w:val="0"/>
        <w:adjustRightInd w:val="0"/>
        <w:ind w:left="640" w:hanging="640"/>
        <w:rPr>
          <w:noProof/>
          <w:sz w:val="16"/>
        </w:rPr>
      </w:pPr>
      <w:r>
        <w:rPr>
          <w:rFonts w:eastAsia="Batang"/>
          <w:sz w:val="16"/>
          <w:lang w:val="en-US" w:eastAsia="ko-KR"/>
        </w:rPr>
        <w:t xml:space="preserve">       </w:t>
      </w:r>
      <w:r w:rsidR="001D0871" w:rsidRPr="001D0871">
        <w:rPr>
          <w:noProof/>
          <w:sz w:val="16"/>
          <w:szCs w:val="24"/>
        </w:rPr>
        <w:t>[24]</w:t>
      </w:r>
      <w:r w:rsidR="001D0871" w:rsidRPr="001D0871">
        <w:rPr>
          <w:noProof/>
          <w:sz w:val="16"/>
          <w:szCs w:val="24"/>
        </w:rPr>
        <w:tab/>
        <w:t>S. Mamidi, M. Kakunuri, C.S. Sharma, Fabrication of SU-8 Derived Three-Dimensional Carbon Microelectrodes as High Capacity Anodes for Lithium-Ion Batteries, ECS Trans. 85 (2018) 21–27. https://doi.org/10.1149/08501.0021ecst.</w:t>
      </w:r>
    </w:p>
    <w:p w14:paraId="6812FE48" w14:textId="7D88AA18" w:rsidR="00CE7F89" w:rsidRDefault="00162540" w:rsidP="00186DA3">
      <w:pPr>
        <w:autoSpaceDE w:val="0"/>
        <w:autoSpaceDN w:val="0"/>
        <w:adjustRightInd w:val="0"/>
        <w:ind w:left="640" w:hanging="640"/>
        <w:rPr>
          <w:b/>
        </w:rPr>
      </w:pPr>
      <w:r>
        <w:rPr>
          <w:rFonts w:eastAsia="Batang"/>
          <w:sz w:val="16"/>
          <w:lang w:val="en-US" w:eastAsia="ko-KR"/>
        </w:rPr>
        <w:fldChar w:fldCharType="end"/>
      </w:r>
    </w:p>
    <w:sectPr w:rsidR="00CE7F89" w:rsidSect="001B6319">
      <w:headerReference w:type="even" r:id="rId20"/>
      <w:headerReference w:type="default" r:id="rId21"/>
      <w:headerReference w:type="first" r:id="rId22"/>
      <w:footerReference w:type="first" r:id="rId23"/>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EF0D1" w14:textId="77777777" w:rsidR="004862CF" w:rsidRDefault="004862CF">
      <w:r>
        <w:separator/>
      </w:r>
    </w:p>
    <w:p w14:paraId="55B93D91" w14:textId="77777777" w:rsidR="004862CF" w:rsidRDefault="004862CF"/>
  </w:endnote>
  <w:endnote w:type="continuationSeparator" w:id="0">
    <w:p w14:paraId="2F809BD4" w14:textId="77777777" w:rsidR="004862CF" w:rsidRDefault="004862CF">
      <w:r>
        <w:continuationSeparator/>
      </w:r>
    </w:p>
    <w:p w14:paraId="73E6E4B6" w14:textId="77777777" w:rsidR="004862CF" w:rsidRDefault="004862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4A4F1C60-6DE8-4120-8739-3E22E77068F7}"/>
    <w:embedBold r:id="rId2" w:fontKey="{8C7D2CEA-21B6-4E58-92AE-F32A4235C929}"/>
    <w:embedItalic r:id="rId3" w:fontKey="{AE7900BE-D6AA-4C30-A284-D90D50337B0A}"/>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embedItalic r:id="rId4" w:subsetted="1" w:fontKey="{6128BC7C-2356-4117-98EF-DCB93477AE52}"/>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D097A" w14:textId="77777777" w:rsidR="00531B1B" w:rsidRPr="008652AF" w:rsidRDefault="000136D4">
    <w:pPr>
      <w:pStyle w:val="Footer"/>
      <w:spacing w:before="240" w:beforeAutospacing="0" w:line="200" w:lineRule="exact"/>
      <w:rPr>
        <w:lang w:val="en-IN" w:eastAsia="en-IN"/>
      </w:rPr>
    </w:pPr>
    <w:r>
      <w:t>2214</w:t>
    </w:r>
    <w:r w:rsidR="003D67E2" w:rsidRPr="003D67E2">
      <w:t>-7</w:t>
    </w:r>
    <w:r>
      <w:t>853</w:t>
    </w:r>
    <w:r w:rsidR="003D67E2" w:rsidRPr="003D67E2">
      <w:t xml:space="preserve"> </w:t>
    </w:r>
    <w:sdt>
      <w:sdtPr>
        <w:id w:val="-765458242"/>
        <w:lock w:val="contentLocked"/>
        <w:placeholder>
          <w:docPart w:val="DefaultPlaceholder_1082065158"/>
        </w:placeholder>
        <w:group/>
      </w:sdtPr>
      <w:sdtEndPr>
        <w:rPr>
          <w:lang w:val="en-IN" w:eastAsia="en-IN"/>
        </w:rPr>
      </w:sdtEndPr>
      <w:sdtContent>
        <w:sdt>
          <w:sdtPr>
            <w:id w:val="-20254981"/>
            <w:lock w:val="sdtContentLocked"/>
            <w:placeholder>
              <w:docPart w:val="DefaultPlaceholder_1082065158"/>
            </w:placeholder>
          </w:sdtPr>
          <w:sdtEndPr>
            <w:rPr>
              <w:lang w:val="en-IN" w:eastAsia="en-IN"/>
            </w:rPr>
          </w:sdtEndPr>
          <w:sdtContent>
            <w:r w:rsidR="008652AF" w:rsidRPr="008652AF">
              <w:t>© 201</w:t>
            </w:r>
            <w:r w:rsidR="005F4938">
              <w:t>9</w:t>
            </w:r>
            <w:r w:rsidR="008652AF" w:rsidRPr="008652AF">
              <w:t xml:space="preserve"> Elsevier Ltd. All rights reserved.</w:t>
            </w:r>
            <w:r w:rsidR="00ED7608">
              <w:br/>
            </w:r>
            <w:r w:rsidR="001F7A0F" w:rsidRPr="001F7A0F">
              <w:t>Peer-review under responsibility of the scientific committee of the International Conference on Nanotechnology Tec.Nano 2018</w:t>
            </w:r>
            <w:r w:rsidR="00A90A4B" w:rsidRPr="00A90A4B">
              <w:t>.</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3E6C7" w14:textId="77777777" w:rsidR="004862CF" w:rsidRDefault="004862CF">
      <w:pPr>
        <w:pStyle w:val="Footer"/>
        <w:rPr>
          <w:lang w:val="en-GB"/>
        </w:rPr>
      </w:pPr>
      <w:r>
        <w:drawing>
          <wp:inline distT="0" distB="0" distL="0" distR="0" wp14:anchorId="4E596750" wp14:editId="56DD4E30">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footnote>
  <w:footnote w:type="continuationSeparator" w:id="0">
    <w:p w14:paraId="36A9AC51" w14:textId="77777777" w:rsidR="004862CF" w:rsidRDefault="004862CF">
      <w:r>
        <w:continuationSeparator/>
      </w:r>
    </w:p>
    <w:p w14:paraId="26445E5F" w14:textId="77777777" w:rsidR="004862CF" w:rsidRDefault="004862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06B" w14:textId="08A8745E" w:rsidR="00531B1B" w:rsidRDefault="00A12026">
    <w:pPr>
      <w:pStyle w:val="Header"/>
      <w:tabs>
        <w:tab w:val="center" w:pos="4920"/>
      </w:tabs>
      <w:spacing w:line="200" w:lineRule="exact"/>
      <w:rPr>
        <w:i w:val="0"/>
        <w:iCs/>
      </w:rPr>
    </w:pPr>
    <w:r>
      <w:rPr>
        <w:rStyle w:val="PageNumber"/>
        <w:i w:val="0"/>
      </w:rPr>
      <w:fldChar w:fldCharType="begin"/>
    </w:r>
    <w:r w:rsidR="00531B1B">
      <w:rPr>
        <w:rStyle w:val="PageNumber"/>
        <w:i w:val="0"/>
      </w:rPr>
      <w:instrText xml:space="preserve"> PAGE </w:instrText>
    </w:r>
    <w:r>
      <w:rPr>
        <w:rStyle w:val="PageNumber"/>
        <w:i w:val="0"/>
      </w:rPr>
      <w:fldChar w:fldCharType="separate"/>
    </w:r>
    <w:r w:rsidR="00BC012D">
      <w:rPr>
        <w:rStyle w:val="PageNumber"/>
        <w:i w:val="0"/>
      </w:rPr>
      <w:t>8</w:t>
    </w:r>
    <w:r>
      <w:rPr>
        <w:rStyle w:val="PageNumber"/>
        <w:i w:val="0"/>
      </w:rPr>
      <w:fldChar w:fldCharType="end"/>
    </w:r>
    <w:r w:rsidR="00531B1B">
      <w:tab/>
    </w:r>
    <w:r>
      <w:fldChar w:fldCharType="begin"/>
    </w:r>
    <w:r w:rsidR="00531B1B">
      <w:instrText xml:space="preserve"> MACROBUTTON NoMacro Author name </w:instrText>
    </w:r>
    <w:r>
      <w:fldChar w:fldCharType="end"/>
    </w:r>
    <w:r w:rsidR="00531B1B">
      <w:t xml:space="preserve">/ </w:t>
    </w:r>
    <w:r w:rsidR="000136D4" w:rsidRPr="000136D4">
      <w:t>Materials Today: Proceedings</w:t>
    </w:r>
    <w:r w:rsidR="000136D4">
      <w:t xml:space="preserve"> </w:t>
    </w:r>
    <w:r w:rsidR="00A319B4">
      <w:t>00</w:t>
    </w:r>
    <w:r w:rsidR="00531B1B">
      <w:t xml:space="preserve"> (</w:t>
    </w:r>
    <w:r w:rsidR="00531B1B">
      <w:rPr>
        <w:rFonts w:hint="eastAsia"/>
        <w:lang w:eastAsia="zh-CN"/>
      </w:rPr>
      <w:t>201</w:t>
    </w:r>
    <w:r w:rsidR="00A6774B">
      <w:rPr>
        <w:lang w:eastAsia="zh-CN"/>
      </w:rPr>
      <w:t>9</w:t>
    </w:r>
    <w:r w:rsidR="00531B1B">
      <w:t xml:space="preserve">) </w:t>
    </w:r>
    <w:r w:rsidR="00A319B4">
      <w:t>0000</w:t>
    </w:r>
    <w:r w:rsidR="00531B1B">
      <w:t>–</w:t>
    </w:r>
    <w:r w:rsidR="00A319B4">
      <w:t>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AF671" w14:textId="21D0F97E" w:rsidR="00531B1B" w:rsidRDefault="00531B1B" w:rsidP="00642092">
    <w:pPr>
      <w:pStyle w:val="Header"/>
      <w:tabs>
        <w:tab w:val="clear" w:pos="9356"/>
        <w:tab w:val="center" w:pos="4920"/>
        <w:tab w:val="right" w:pos="9214"/>
      </w:tabs>
      <w:spacing w:line="240" w:lineRule="exact"/>
      <w:jc w:val="right"/>
    </w:pPr>
    <w:r>
      <w:tab/>
    </w:r>
    <w:r w:rsidR="00A12026">
      <w:fldChar w:fldCharType="begin"/>
    </w:r>
    <w:r>
      <w:instrText xml:space="preserve"> MACROBUTTON NoMacro Author name </w:instrText>
    </w:r>
    <w:r w:rsidR="00A12026">
      <w:fldChar w:fldCharType="end"/>
    </w:r>
    <w:r>
      <w:t xml:space="preserve">/ </w:t>
    </w:r>
    <w:r w:rsidR="000136D4" w:rsidRPr="000136D4">
      <w:t>Materials Today: Proceedings</w:t>
    </w:r>
    <w:r w:rsidR="000136D4">
      <w:t xml:space="preserve"> </w:t>
    </w:r>
    <w:r w:rsidR="00A319B4">
      <w:t>00</w:t>
    </w:r>
    <w:r w:rsidR="00257788">
      <w:t xml:space="preserve"> (</w:t>
    </w:r>
    <w:r w:rsidR="00257788">
      <w:rPr>
        <w:rFonts w:hint="eastAsia"/>
        <w:lang w:eastAsia="zh-CN"/>
      </w:rPr>
      <w:t>201</w:t>
    </w:r>
    <w:r w:rsidR="00A6774B">
      <w:rPr>
        <w:lang w:eastAsia="zh-CN"/>
      </w:rPr>
      <w:t>9</w:t>
    </w:r>
    <w:r w:rsidR="00257788">
      <w:t xml:space="preserve">) </w:t>
    </w:r>
    <w:r w:rsidR="00A319B4">
      <w:t>0000</w:t>
    </w:r>
    <w:r w:rsidR="00257788">
      <w:t>–</w:t>
    </w:r>
    <w:r w:rsidR="00A319B4">
      <w:t>0000</w:t>
    </w:r>
    <w:r>
      <w:tab/>
    </w:r>
    <w:r w:rsidR="00A12026">
      <w:rPr>
        <w:rStyle w:val="PageNumber"/>
        <w:i w:val="0"/>
      </w:rPr>
      <w:fldChar w:fldCharType="begin"/>
    </w:r>
    <w:r>
      <w:rPr>
        <w:rStyle w:val="PageNumber"/>
        <w:i w:val="0"/>
      </w:rPr>
      <w:instrText xml:space="preserve"> PAGE </w:instrText>
    </w:r>
    <w:r w:rsidR="00A12026">
      <w:rPr>
        <w:rStyle w:val="PageNumber"/>
        <w:i w:val="0"/>
      </w:rPr>
      <w:fldChar w:fldCharType="separate"/>
    </w:r>
    <w:r w:rsidR="00BC012D">
      <w:rPr>
        <w:rStyle w:val="PageNumber"/>
        <w:i w:val="0"/>
      </w:rPr>
      <w:t>9</w:t>
    </w:r>
    <w:r w:rsidR="00A12026">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4" w:type="dxa"/>
      <w:tblInd w:w="108" w:type="dxa"/>
      <w:tblLayout w:type="fixed"/>
      <w:tblLook w:val="0000" w:firstRow="0" w:lastRow="0" w:firstColumn="0" w:lastColumn="0" w:noHBand="0" w:noVBand="0"/>
    </w:tblPr>
    <w:tblGrid>
      <w:gridCol w:w="1265"/>
      <w:gridCol w:w="5539"/>
      <w:gridCol w:w="2560"/>
    </w:tblGrid>
    <w:tr w:rsidR="00FB420C" w14:paraId="21BC8483" w14:textId="77777777" w:rsidTr="0061631A">
      <w:trPr>
        <w:trHeight w:val="1868"/>
      </w:trPr>
      <w:tc>
        <w:tcPr>
          <w:tcW w:w="1265" w:type="dxa"/>
        </w:tcPr>
        <w:p w14:paraId="48625C1A" w14:textId="77777777" w:rsidR="00FB420C" w:rsidRDefault="00FB420C" w:rsidP="0061631A">
          <w:pPr>
            <w:pStyle w:val="Header"/>
            <w:spacing w:after="0" w:line="240" w:lineRule="auto"/>
            <w:rPr>
              <w:sz w:val="10"/>
            </w:rPr>
          </w:pPr>
          <w:r>
            <w:rPr>
              <w:lang w:eastAsia="zh-CN"/>
            </w:rPr>
            <w:drawing>
              <wp:inline distT="0" distB="0" distL="0" distR="0" wp14:anchorId="58345A13" wp14:editId="6B70657D">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00741CFA" w14:textId="77777777" w:rsidR="00FB420C" w:rsidRDefault="00FB420C" w:rsidP="0061631A">
          <w:pPr>
            <w:pStyle w:val="Header"/>
            <w:spacing w:after="0" w:line="240" w:lineRule="auto"/>
            <w:jc w:val="center"/>
            <w:rPr>
              <w:rFonts w:ascii="Arial" w:hAnsi="Arial" w:cs="Arial"/>
              <w:i w:val="0"/>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018859E6" w14:textId="77777777" w:rsidR="00FB420C" w:rsidRDefault="00FB420C" w:rsidP="0061631A">
          <w:pPr>
            <w:pStyle w:val="Header"/>
            <w:spacing w:after="0" w:line="240" w:lineRule="auto"/>
            <w:jc w:val="center"/>
            <w:rPr>
              <w:rFonts w:ascii="VAGRounded LT Bold" w:hAnsi="VAGRounded LT Bold"/>
              <w:i w:val="0"/>
              <w:iCs/>
              <w:sz w:val="33"/>
              <w:szCs w:val="33"/>
              <w:lang w:val="en-IN" w:eastAsia="en-IN"/>
            </w:rPr>
          </w:pPr>
          <w:r w:rsidRPr="00EB0B77">
            <w:rPr>
              <w:rFonts w:ascii="VAGRounded LT Bold" w:hAnsi="VAGRounded LT Bold"/>
              <w:iCs/>
              <w:sz w:val="33"/>
              <w:szCs w:val="33"/>
              <w:lang w:val="en-IN" w:eastAsia="en-IN"/>
            </w:rPr>
            <w:t>ScienceDirect</w:t>
          </w:r>
        </w:p>
        <w:p w14:paraId="66ED6D13" w14:textId="77777777" w:rsidR="00FB420C" w:rsidRPr="002B679C" w:rsidRDefault="00FB420C" w:rsidP="0061631A">
          <w:pPr>
            <w:pStyle w:val="Header"/>
            <w:spacing w:before="200" w:after="0" w:line="240" w:lineRule="auto"/>
            <w:jc w:val="center"/>
            <w:rPr>
              <w:i w:val="0"/>
              <w:iCs/>
              <w:szCs w:val="16"/>
            </w:rPr>
          </w:pPr>
        </w:p>
      </w:tc>
      <w:tc>
        <w:tcPr>
          <w:tcW w:w="2560" w:type="dxa"/>
        </w:tcPr>
        <w:p w14:paraId="3D7E50CC" w14:textId="77777777" w:rsidR="00FB420C" w:rsidRDefault="00FB420C" w:rsidP="0061631A">
          <w:pPr>
            <w:pStyle w:val="Header"/>
            <w:tabs>
              <w:tab w:val="left" w:pos="132"/>
              <w:tab w:val="left" w:pos="1932"/>
              <w:tab w:val="left" w:pos="2142"/>
            </w:tabs>
            <w:spacing w:after="0" w:line="240" w:lineRule="auto"/>
            <w:ind w:left="-122" w:firstLine="122"/>
            <w:jc w:val="right"/>
            <w:rPr>
              <w:i w:val="0"/>
              <w:iCs/>
            </w:rPr>
          </w:pPr>
        </w:p>
        <w:p w14:paraId="24CB2E50" w14:textId="405DD814" w:rsidR="00FB420C" w:rsidRDefault="00FB420C" w:rsidP="0061631A">
          <w:pPr>
            <w:pStyle w:val="Header"/>
            <w:tabs>
              <w:tab w:val="left" w:pos="132"/>
              <w:tab w:val="left" w:pos="1932"/>
              <w:tab w:val="left" w:pos="2148"/>
            </w:tabs>
            <w:spacing w:after="0" w:line="240" w:lineRule="auto"/>
            <w:ind w:left="-122" w:firstLine="122"/>
            <w:jc w:val="right"/>
            <w:rPr>
              <w:i w:val="0"/>
              <w:iCs/>
            </w:rPr>
          </w:pPr>
          <w:r>
            <w:rPr>
              <w:i w:val="0"/>
              <w:iCs/>
              <w:lang w:eastAsia="zh-CN"/>
            </w:rPr>
            <w:drawing>
              <wp:inline distT="0" distB="0" distL="0" distR="0" wp14:anchorId="51F25D67" wp14:editId="59F60EF5">
                <wp:extent cx="1411200" cy="4104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tc>
    </w:tr>
  </w:tbl>
  <w:p w14:paraId="156E6CF3" w14:textId="77777777" w:rsidR="00531B1B" w:rsidRDefault="00531B1B" w:rsidP="0061631A">
    <w:pPr>
      <w:pStyle w:val="Header"/>
      <w:tabs>
        <w:tab w:val="left" w:pos="68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1BD90EC0"/>
    <w:multiLevelType w:val="hybridMultilevel"/>
    <w:tmpl w:val="F56268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2"/>
  </w:num>
  <w:num w:numId="32">
    <w:abstractNumId w:val="9"/>
  </w:num>
  <w:num w:numId="33">
    <w:abstractNumId w:val="15"/>
  </w:num>
  <w:num w:numId="34">
    <w:abstractNumId w:val="7"/>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embedSystemFonts/>
  <w:saveSubsetFonts/>
  <w:mirrorMargins/>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9C"/>
    <w:rsid w:val="00011530"/>
    <w:rsid w:val="000131A9"/>
    <w:rsid w:val="000136D4"/>
    <w:rsid w:val="00015851"/>
    <w:rsid w:val="00015F72"/>
    <w:rsid w:val="000276CD"/>
    <w:rsid w:val="00027759"/>
    <w:rsid w:val="0003688B"/>
    <w:rsid w:val="00047EC4"/>
    <w:rsid w:val="00052CD9"/>
    <w:rsid w:val="0006232B"/>
    <w:rsid w:val="000625D4"/>
    <w:rsid w:val="0006478B"/>
    <w:rsid w:val="00064BC9"/>
    <w:rsid w:val="0006550B"/>
    <w:rsid w:val="0006663C"/>
    <w:rsid w:val="00072A52"/>
    <w:rsid w:val="00074565"/>
    <w:rsid w:val="00085F60"/>
    <w:rsid w:val="000914A1"/>
    <w:rsid w:val="00097855"/>
    <w:rsid w:val="000A0F4D"/>
    <w:rsid w:val="000A23E2"/>
    <w:rsid w:val="000A4BF0"/>
    <w:rsid w:val="000B0072"/>
    <w:rsid w:val="000B14CB"/>
    <w:rsid w:val="000B1976"/>
    <w:rsid w:val="000B1F45"/>
    <w:rsid w:val="000B325F"/>
    <w:rsid w:val="000C316E"/>
    <w:rsid w:val="000C6EA8"/>
    <w:rsid w:val="000D28EF"/>
    <w:rsid w:val="000D4626"/>
    <w:rsid w:val="000E0B7F"/>
    <w:rsid w:val="000E338F"/>
    <w:rsid w:val="000F065E"/>
    <w:rsid w:val="000F09E4"/>
    <w:rsid w:val="000F197D"/>
    <w:rsid w:val="000F5A47"/>
    <w:rsid w:val="000F7F8F"/>
    <w:rsid w:val="00105B5E"/>
    <w:rsid w:val="001108B4"/>
    <w:rsid w:val="001120EE"/>
    <w:rsid w:val="001176A4"/>
    <w:rsid w:val="001231BB"/>
    <w:rsid w:val="0012438C"/>
    <w:rsid w:val="00143821"/>
    <w:rsid w:val="00153C5E"/>
    <w:rsid w:val="00157C61"/>
    <w:rsid w:val="00162540"/>
    <w:rsid w:val="00162805"/>
    <w:rsid w:val="00167311"/>
    <w:rsid w:val="00173BD6"/>
    <w:rsid w:val="00174365"/>
    <w:rsid w:val="00176F64"/>
    <w:rsid w:val="00181A4E"/>
    <w:rsid w:val="00182F2D"/>
    <w:rsid w:val="00186DA3"/>
    <w:rsid w:val="00193313"/>
    <w:rsid w:val="001A0F2F"/>
    <w:rsid w:val="001B185D"/>
    <w:rsid w:val="001B6281"/>
    <w:rsid w:val="001B6319"/>
    <w:rsid w:val="001C5137"/>
    <w:rsid w:val="001D0871"/>
    <w:rsid w:val="001D0AD0"/>
    <w:rsid w:val="001D19C8"/>
    <w:rsid w:val="001D2518"/>
    <w:rsid w:val="001D60DB"/>
    <w:rsid w:val="001D7D1A"/>
    <w:rsid w:val="001E2D48"/>
    <w:rsid w:val="001E7A77"/>
    <w:rsid w:val="001F308F"/>
    <w:rsid w:val="001F7A0F"/>
    <w:rsid w:val="002104EC"/>
    <w:rsid w:val="002108CB"/>
    <w:rsid w:val="00212924"/>
    <w:rsid w:val="00220687"/>
    <w:rsid w:val="00232440"/>
    <w:rsid w:val="00235A40"/>
    <w:rsid w:val="002408AD"/>
    <w:rsid w:val="0024216B"/>
    <w:rsid w:val="00247CB3"/>
    <w:rsid w:val="00251CDC"/>
    <w:rsid w:val="00254452"/>
    <w:rsid w:val="00255EFD"/>
    <w:rsid w:val="00257788"/>
    <w:rsid w:val="00260D2E"/>
    <w:rsid w:val="002618EB"/>
    <w:rsid w:val="00265292"/>
    <w:rsid w:val="00272F0C"/>
    <w:rsid w:val="002847C1"/>
    <w:rsid w:val="0028685C"/>
    <w:rsid w:val="0029384C"/>
    <w:rsid w:val="002956EF"/>
    <w:rsid w:val="002A25F9"/>
    <w:rsid w:val="002A3EB1"/>
    <w:rsid w:val="002A6BB5"/>
    <w:rsid w:val="002B2B39"/>
    <w:rsid w:val="002B5DDC"/>
    <w:rsid w:val="002B679C"/>
    <w:rsid w:val="002B773B"/>
    <w:rsid w:val="002C06AC"/>
    <w:rsid w:val="002C2429"/>
    <w:rsid w:val="002C547F"/>
    <w:rsid w:val="002D1F5C"/>
    <w:rsid w:val="002F123D"/>
    <w:rsid w:val="002F3D12"/>
    <w:rsid w:val="002F790B"/>
    <w:rsid w:val="00300683"/>
    <w:rsid w:val="00300C53"/>
    <w:rsid w:val="003038D4"/>
    <w:rsid w:val="0030484E"/>
    <w:rsid w:val="00305AD8"/>
    <w:rsid w:val="003064EA"/>
    <w:rsid w:val="00311019"/>
    <w:rsid w:val="003146E7"/>
    <w:rsid w:val="003169D2"/>
    <w:rsid w:val="0031727B"/>
    <w:rsid w:val="00340827"/>
    <w:rsid w:val="00345B08"/>
    <w:rsid w:val="00345CE0"/>
    <w:rsid w:val="00351FEE"/>
    <w:rsid w:val="00357DC4"/>
    <w:rsid w:val="00370F4A"/>
    <w:rsid w:val="00373A28"/>
    <w:rsid w:val="00382EFC"/>
    <w:rsid w:val="00383C70"/>
    <w:rsid w:val="003924CD"/>
    <w:rsid w:val="00394BE3"/>
    <w:rsid w:val="003A41F3"/>
    <w:rsid w:val="003A5EA5"/>
    <w:rsid w:val="003B0121"/>
    <w:rsid w:val="003B1E32"/>
    <w:rsid w:val="003B631B"/>
    <w:rsid w:val="003B72F0"/>
    <w:rsid w:val="003C2875"/>
    <w:rsid w:val="003D34EC"/>
    <w:rsid w:val="003D67E2"/>
    <w:rsid w:val="003E0A0F"/>
    <w:rsid w:val="003E2618"/>
    <w:rsid w:val="003F20EC"/>
    <w:rsid w:val="003F2E29"/>
    <w:rsid w:val="003F468E"/>
    <w:rsid w:val="003F6061"/>
    <w:rsid w:val="00402BDC"/>
    <w:rsid w:val="00405597"/>
    <w:rsid w:val="00406273"/>
    <w:rsid w:val="00406F1E"/>
    <w:rsid w:val="004076F1"/>
    <w:rsid w:val="00416E5D"/>
    <w:rsid w:val="00425C11"/>
    <w:rsid w:val="004266A3"/>
    <w:rsid w:val="00427E4B"/>
    <w:rsid w:val="0043113D"/>
    <w:rsid w:val="00435098"/>
    <w:rsid w:val="00442987"/>
    <w:rsid w:val="00457A3A"/>
    <w:rsid w:val="0046623B"/>
    <w:rsid w:val="004664D2"/>
    <w:rsid w:val="00477B30"/>
    <w:rsid w:val="004847A5"/>
    <w:rsid w:val="00485C49"/>
    <w:rsid w:val="004862CF"/>
    <w:rsid w:val="004A45D1"/>
    <w:rsid w:val="004B527C"/>
    <w:rsid w:val="004B7402"/>
    <w:rsid w:val="004B7D02"/>
    <w:rsid w:val="004C4DCB"/>
    <w:rsid w:val="004C5040"/>
    <w:rsid w:val="004F1732"/>
    <w:rsid w:val="004F2753"/>
    <w:rsid w:val="004F2FD0"/>
    <w:rsid w:val="004F351D"/>
    <w:rsid w:val="004F7B52"/>
    <w:rsid w:val="00500C62"/>
    <w:rsid w:val="005018AB"/>
    <w:rsid w:val="0050274F"/>
    <w:rsid w:val="005058BA"/>
    <w:rsid w:val="00514041"/>
    <w:rsid w:val="00521381"/>
    <w:rsid w:val="005308A1"/>
    <w:rsid w:val="00530DE3"/>
    <w:rsid w:val="00531B1B"/>
    <w:rsid w:val="00536B3A"/>
    <w:rsid w:val="0053752C"/>
    <w:rsid w:val="0055389F"/>
    <w:rsid w:val="00553A15"/>
    <w:rsid w:val="00553C1F"/>
    <w:rsid w:val="00554E34"/>
    <w:rsid w:val="0057198F"/>
    <w:rsid w:val="005810C4"/>
    <w:rsid w:val="0058745E"/>
    <w:rsid w:val="0059028A"/>
    <w:rsid w:val="005909A1"/>
    <w:rsid w:val="005921CD"/>
    <w:rsid w:val="00593146"/>
    <w:rsid w:val="00595A68"/>
    <w:rsid w:val="005963EE"/>
    <w:rsid w:val="00597206"/>
    <w:rsid w:val="005A019F"/>
    <w:rsid w:val="005A0381"/>
    <w:rsid w:val="005B0F42"/>
    <w:rsid w:val="005B1CDE"/>
    <w:rsid w:val="005B6D47"/>
    <w:rsid w:val="005C7DFD"/>
    <w:rsid w:val="005D7216"/>
    <w:rsid w:val="005D7877"/>
    <w:rsid w:val="005E09D8"/>
    <w:rsid w:val="005F4938"/>
    <w:rsid w:val="0060266E"/>
    <w:rsid w:val="00603CA6"/>
    <w:rsid w:val="00605C0A"/>
    <w:rsid w:val="00610CB8"/>
    <w:rsid w:val="006111C0"/>
    <w:rsid w:val="00611938"/>
    <w:rsid w:val="006131A4"/>
    <w:rsid w:val="00615844"/>
    <w:rsid w:val="0061631A"/>
    <w:rsid w:val="006169EE"/>
    <w:rsid w:val="00617374"/>
    <w:rsid w:val="00617879"/>
    <w:rsid w:val="00620ED3"/>
    <w:rsid w:val="00622B66"/>
    <w:rsid w:val="00624A68"/>
    <w:rsid w:val="00624E91"/>
    <w:rsid w:val="00631665"/>
    <w:rsid w:val="00640365"/>
    <w:rsid w:val="00642092"/>
    <w:rsid w:val="006423C0"/>
    <w:rsid w:val="0064263D"/>
    <w:rsid w:val="0064392D"/>
    <w:rsid w:val="00643E61"/>
    <w:rsid w:val="00644F26"/>
    <w:rsid w:val="00650461"/>
    <w:rsid w:val="00650BEE"/>
    <w:rsid w:val="00652A7F"/>
    <w:rsid w:val="00655F60"/>
    <w:rsid w:val="006622CC"/>
    <w:rsid w:val="00673B14"/>
    <w:rsid w:val="00676656"/>
    <w:rsid w:val="006804AA"/>
    <w:rsid w:val="00684A60"/>
    <w:rsid w:val="00693320"/>
    <w:rsid w:val="00695791"/>
    <w:rsid w:val="006A3B66"/>
    <w:rsid w:val="006A3BB2"/>
    <w:rsid w:val="006A7BB1"/>
    <w:rsid w:val="006B1BB9"/>
    <w:rsid w:val="006B2D6D"/>
    <w:rsid w:val="006B4052"/>
    <w:rsid w:val="006B54D5"/>
    <w:rsid w:val="006B6FF4"/>
    <w:rsid w:val="006C4AA3"/>
    <w:rsid w:val="006C4EE8"/>
    <w:rsid w:val="006C525E"/>
    <w:rsid w:val="006C700B"/>
    <w:rsid w:val="006C7604"/>
    <w:rsid w:val="006D0193"/>
    <w:rsid w:val="006D2134"/>
    <w:rsid w:val="006D527B"/>
    <w:rsid w:val="006D6ABE"/>
    <w:rsid w:val="006F2D51"/>
    <w:rsid w:val="006F5D2B"/>
    <w:rsid w:val="006F708B"/>
    <w:rsid w:val="006F75D5"/>
    <w:rsid w:val="007003D8"/>
    <w:rsid w:val="00711B31"/>
    <w:rsid w:val="00712289"/>
    <w:rsid w:val="00715077"/>
    <w:rsid w:val="00716C57"/>
    <w:rsid w:val="00720262"/>
    <w:rsid w:val="00722F80"/>
    <w:rsid w:val="0072376B"/>
    <w:rsid w:val="00723B77"/>
    <w:rsid w:val="00724760"/>
    <w:rsid w:val="00726D00"/>
    <w:rsid w:val="007360C4"/>
    <w:rsid w:val="007421AD"/>
    <w:rsid w:val="00764BFD"/>
    <w:rsid w:val="00766D33"/>
    <w:rsid w:val="0079310B"/>
    <w:rsid w:val="00794A91"/>
    <w:rsid w:val="007971D2"/>
    <w:rsid w:val="007A4416"/>
    <w:rsid w:val="007B4CC9"/>
    <w:rsid w:val="007B7357"/>
    <w:rsid w:val="007C1635"/>
    <w:rsid w:val="007C50B1"/>
    <w:rsid w:val="007D14B1"/>
    <w:rsid w:val="007E0F4C"/>
    <w:rsid w:val="007F11A4"/>
    <w:rsid w:val="007F173F"/>
    <w:rsid w:val="007F54BE"/>
    <w:rsid w:val="007F7169"/>
    <w:rsid w:val="007F7C12"/>
    <w:rsid w:val="007F7F19"/>
    <w:rsid w:val="00803DEA"/>
    <w:rsid w:val="00806B4D"/>
    <w:rsid w:val="008070D5"/>
    <w:rsid w:val="00811327"/>
    <w:rsid w:val="00812BB6"/>
    <w:rsid w:val="008144EF"/>
    <w:rsid w:val="00822715"/>
    <w:rsid w:val="00830410"/>
    <w:rsid w:val="008335F1"/>
    <w:rsid w:val="008363B5"/>
    <w:rsid w:val="008379F1"/>
    <w:rsid w:val="00840234"/>
    <w:rsid w:val="00850CD4"/>
    <w:rsid w:val="008652AF"/>
    <w:rsid w:val="00866AED"/>
    <w:rsid w:val="00872D89"/>
    <w:rsid w:val="008731AF"/>
    <w:rsid w:val="0087600B"/>
    <w:rsid w:val="00882312"/>
    <w:rsid w:val="00882D37"/>
    <w:rsid w:val="0088366F"/>
    <w:rsid w:val="00890390"/>
    <w:rsid w:val="00890B70"/>
    <w:rsid w:val="00893328"/>
    <w:rsid w:val="0089645C"/>
    <w:rsid w:val="008A0DDE"/>
    <w:rsid w:val="008A3D53"/>
    <w:rsid w:val="008B75DC"/>
    <w:rsid w:val="008C08EB"/>
    <w:rsid w:val="008C1B1A"/>
    <w:rsid w:val="008C2F28"/>
    <w:rsid w:val="008C54BB"/>
    <w:rsid w:val="008C7B5A"/>
    <w:rsid w:val="008D0292"/>
    <w:rsid w:val="008D178B"/>
    <w:rsid w:val="008D1DB2"/>
    <w:rsid w:val="008D253B"/>
    <w:rsid w:val="008D3937"/>
    <w:rsid w:val="008E39E5"/>
    <w:rsid w:val="008F045C"/>
    <w:rsid w:val="008F3C6F"/>
    <w:rsid w:val="008F7439"/>
    <w:rsid w:val="00905389"/>
    <w:rsid w:val="009079FD"/>
    <w:rsid w:val="00907D32"/>
    <w:rsid w:val="00911611"/>
    <w:rsid w:val="00914840"/>
    <w:rsid w:val="009157A0"/>
    <w:rsid w:val="00924594"/>
    <w:rsid w:val="0093419C"/>
    <w:rsid w:val="00935B15"/>
    <w:rsid w:val="00955D12"/>
    <w:rsid w:val="00962A2F"/>
    <w:rsid w:val="00964E42"/>
    <w:rsid w:val="009676A7"/>
    <w:rsid w:val="00970FCF"/>
    <w:rsid w:val="0097301A"/>
    <w:rsid w:val="009747B2"/>
    <w:rsid w:val="009844D3"/>
    <w:rsid w:val="0099072E"/>
    <w:rsid w:val="00990953"/>
    <w:rsid w:val="009A42EB"/>
    <w:rsid w:val="009A48BF"/>
    <w:rsid w:val="009A6FC2"/>
    <w:rsid w:val="009B018E"/>
    <w:rsid w:val="009B03A3"/>
    <w:rsid w:val="009B0A48"/>
    <w:rsid w:val="009B2736"/>
    <w:rsid w:val="009B308B"/>
    <w:rsid w:val="009C1CFB"/>
    <w:rsid w:val="009C2BE4"/>
    <w:rsid w:val="009C32B8"/>
    <w:rsid w:val="009C5359"/>
    <w:rsid w:val="009C596A"/>
    <w:rsid w:val="009C6F84"/>
    <w:rsid w:val="009C7099"/>
    <w:rsid w:val="009C788F"/>
    <w:rsid w:val="009C7E7D"/>
    <w:rsid w:val="009D7911"/>
    <w:rsid w:val="009E0D3C"/>
    <w:rsid w:val="009E2887"/>
    <w:rsid w:val="009F0A47"/>
    <w:rsid w:val="00A067A1"/>
    <w:rsid w:val="00A12026"/>
    <w:rsid w:val="00A20A1E"/>
    <w:rsid w:val="00A21423"/>
    <w:rsid w:val="00A238E5"/>
    <w:rsid w:val="00A25734"/>
    <w:rsid w:val="00A273BB"/>
    <w:rsid w:val="00A319B4"/>
    <w:rsid w:val="00A33176"/>
    <w:rsid w:val="00A3789B"/>
    <w:rsid w:val="00A404A8"/>
    <w:rsid w:val="00A42212"/>
    <w:rsid w:val="00A4644E"/>
    <w:rsid w:val="00A52365"/>
    <w:rsid w:val="00A534A4"/>
    <w:rsid w:val="00A55A64"/>
    <w:rsid w:val="00A617A4"/>
    <w:rsid w:val="00A6248F"/>
    <w:rsid w:val="00A65421"/>
    <w:rsid w:val="00A6774B"/>
    <w:rsid w:val="00A717E7"/>
    <w:rsid w:val="00A735C8"/>
    <w:rsid w:val="00A73F34"/>
    <w:rsid w:val="00A77E03"/>
    <w:rsid w:val="00A81B14"/>
    <w:rsid w:val="00A81BB9"/>
    <w:rsid w:val="00A837F6"/>
    <w:rsid w:val="00A848AC"/>
    <w:rsid w:val="00A90A4B"/>
    <w:rsid w:val="00A94E71"/>
    <w:rsid w:val="00AD1C72"/>
    <w:rsid w:val="00AD1D2E"/>
    <w:rsid w:val="00AD5728"/>
    <w:rsid w:val="00AE52CE"/>
    <w:rsid w:val="00AF7687"/>
    <w:rsid w:val="00AF7841"/>
    <w:rsid w:val="00AF7988"/>
    <w:rsid w:val="00B10535"/>
    <w:rsid w:val="00B128C5"/>
    <w:rsid w:val="00B144BB"/>
    <w:rsid w:val="00B2351F"/>
    <w:rsid w:val="00B24AAA"/>
    <w:rsid w:val="00B2674E"/>
    <w:rsid w:val="00B36E01"/>
    <w:rsid w:val="00B37074"/>
    <w:rsid w:val="00B42A5A"/>
    <w:rsid w:val="00B438FF"/>
    <w:rsid w:val="00B45430"/>
    <w:rsid w:val="00B47DB1"/>
    <w:rsid w:val="00B50515"/>
    <w:rsid w:val="00B52E20"/>
    <w:rsid w:val="00B5453C"/>
    <w:rsid w:val="00B54973"/>
    <w:rsid w:val="00B55C95"/>
    <w:rsid w:val="00B57406"/>
    <w:rsid w:val="00B70D5B"/>
    <w:rsid w:val="00B751EC"/>
    <w:rsid w:val="00B80B2A"/>
    <w:rsid w:val="00B81E29"/>
    <w:rsid w:val="00B85F0A"/>
    <w:rsid w:val="00B8635C"/>
    <w:rsid w:val="00B90566"/>
    <w:rsid w:val="00B91047"/>
    <w:rsid w:val="00BA14C4"/>
    <w:rsid w:val="00BA381E"/>
    <w:rsid w:val="00BC012D"/>
    <w:rsid w:val="00BC19C2"/>
    <w:rsid w:val="00BC35CC"/>
    <w:rsid w:val="00BC5282"/>
    <w:rsid w:val="00BD255A"/>
    <w:rsid w:val="00BD69C4"/>
    <w:rsid w:val="00BF0564"/>
    <w:rsid w:val="00BF0757"/>
    <w:rsid w:val="00BF3731"/>
    <w:rsid w:val="00BF42A1"/>
    <w:rsid w:val="00BF44FC"/>
    <w:rsid w:val="00BF59F9"/>
    <w:rsid w:val="00C000A0"/>
    <w:rsid w:val="00C063E8"/>
    <w:rsid w:val="00C150C4"/>
    <w:rsid w:val="00C227A9"/>
    <w:rsid w:val="00C22DBF"/>
    <w:rsid w:val="00C23453"/>
    <w:rsid w:val="00C277DA"/>
    <w:rsid w:val="00C333C1"/>
    <w:rsid w:val="00C54BDB"/>
    <w:rsid w:val="00C573FE"/>
    <w:rsid w:val="00C60D4C"/>
    <w:rsid w:val="00C71B11"/>
    <w:rsid w:val="00C726FB"/>
    <w:rsid w:val="00C74881"/>
    <w:rsid w:val="00C770A3"/>
    <w:rsid w:val="00C8006C"/>
    <w:rsid w:val="00C97A14"/>
    <w:rsid w:val="00CA5D1C"/>
    <w:rsid w:val="00CA7838"/>
    <w:rsid w:val="00CB0E9C"/>
    <w:rsid w:val="00CB1D58"/>
    <w:rsid w:val="00CB6635"/>
    <w:rsid w:val="00CB6636"/>
    <w:rsid w:val="00CD4D8A"/>
    <w:rsid w:val="00CD60E6"/>
    <w:rsid w:val="00CD65F8"/>
    <w:rsid w:val="00CD7E8E"/>
    <w:rsid w:val="00CE3100"/>
    <w:rsid w:val="00CE4A5C"/>
    <w:rsid w:val="00CE7F89"/>
    <w:rsid w:val="00D051DD"/>
    <w:rsid w:val="00D0691C"/>
    <w:rsid w:val="00D07E6C"/>
    <w:rsid w:val="00D15556"/>
    <w:rsid w:val="00D16C4B"/>
    <w:rsid w:val="00D237F8"/>
    <w:rsid w:val="00D34755"/>
    <w:rsid w:val="00D348BA"/>
    <w:rsid w:val="00D41B12"/>
    <w:rsid w:val="00D76796"/>
    <w:rsid w:val="00D77C59"/>
    <w:rsid w:val="00D8244E"/>
    <w:rsid w:val="00D8618C"/>
    <w:rsid w:val="00DA1496"/>
    <w:rsid w:val="00DA3420"/>
    <w:rsid w:val="00DA6EDC"/>
    <w:rsid w:val="00DA6EEF"/>
    <w:rsid w:val="00DA7F31"/>
    <w:rsid w:val="00DB329C"/>
    <w:rsid w:val="00DB43EB"/>
    <w:rsid w:val="00DB5569"/>
    <w:rsid w:val="00DB75ED"/>
    <w:rsid w:val="00DC68C7"/>
    <w:rsid w:val="00DC6C21"/>
    <w:rsid w:val="00DC71AC"/>
    <w:rsid w:val="00DD08CD"/>
    <w:rsid w:val="00DD343B"/>
    <w:rsid w:val="00DD68C0"/>
    <w:rsid w:val="00DF4471"/>
    <w:rsid w:val="00DF5774"/>
    <w:rsid w:val="00DF78CC"/>
    <w:rsid w:val="00E001C1"/>
    <w:rsid w:val="00E00FD9"/>
    <w:rsid w:val="00E0283D"/>
    <w:rsid w:val="00E02C6C"/>
    <w:rsid w:val="00E05156"/>
    <w:rsid w:val="00E05D06"/>
    <w:rsid w:val="00E06400"/>
    <w:rsid w:val="00E06A5F"/>
    <w:rsid w:val="00E13DFB"/>
    <w:rsid w:val="00E14860"/>
    <w:rsid w:val="00E15378"/>
    <w:rsid w:val="00E174EA"/>
    <w:rsid w:val="00E21D67"/>
    <w:rsid w:val="00E32124"/>
    <w:rsid w:val="00E42FF8"/>
    <w:rsid w:val="00E46A7F"/>
    <w:rsid w:val="00E52980"/>
    <w:rsid w:val="00E5430B"/>
    <w:rsid w:val="00E572F0"/>
    <w:rsid w:val="00E64AF1"/>
    <w:rsid w:val="00E6730F"/>
    <w:rsid w:val="00E6768A"/>
    <w:rsid w:val="00E74AAE"/>
    <w:rsid w:val="00E809AF"/>
    <w:rsid w:val="00E85997"/>
    <w:rsid w:val="00E87CD8"/>
    <w:rsid w:val="00E90DC5"/>
    <w:rsid w:val="00E95FD2"/>
    <w:rsid w:val="00E97692"/>
    <w:rsid w:val="00E9783D"/>
    <w:rsid w:val="00EA4A4F"/>
    <w:rsid w:val="00EA61E7"/>
    <w:rsid w:val="00EB531C"/>
    <w:rsid w:val="00EB7032"/>
    <w:rsid w:val="00EC748E"/>
    <w:rsid w:val="00ED0CA6"/>
    <w:rsid w:val="00ED536C"/>
    <w:rsid w:val="00ED697F"/>
    <w:rsid w:val="00ED7608"/>
    <w:rsid w:val="00EE3651"/>
    <w:rsid w:val="00EF0875"/>
    <w:rsid w:val="00EF4221"/>
    <w:rsid w:val="00F00A4B"/>
    <w:rsid w:val="00F06981"/>
    <w:rsid w:val="00F1260B"/>
    <w:rsid w:val="00F152C8"/>
    <w:rsid w:val="00F26E8A"/>
    <w:rsid w:val="00F27F18"/>
    <w:rsid w:val="00F35828"/>
    <w:rsid w:val="00F420E9"/>
    <w:rsid w:val="00F46D11"/>
    <w:rsid w:val="00F4737E"/>
    <w:rsid w:val="00F50DFE"/>
    <w:rsid w:val="00F52052"/>
    <w:rsid w:val="00F544F9"/>
    <w:rsid w:val="00F55EC5"/>
    <w:rsid w:val="00F565EF"/>
    <w:rsid w:val="00F603A7"/>
    <w:rsid w:val="00F608BF"/>
    <w:rsid w:val="00F6157D"/>
    <w:rsid w:val="00F61850"/>
    <w:rsid w:val="00F63FA1"/>
    <w:rsid w:val="00F65CA4"/>
    <w:rsid w:val="00F6739F"/>
    <w:rsid w:val="00F722E4"/>
    <w:rsid w:val="00F730B4"/>
    <w:rsid w:val="00F80C4B"/>
    <w:rsid w:val="00F80DC1"/>
    <w:rsid w:val="00F8222B"/>
    <w:rsid w:val="00F82DBE"/>
    <w:rsid w:val="00F84D18"/>
    <w:rsid w:val="00F85C85"/>
    <w:rsid w:val="00F87547"/>
    <w:rsid w:val="00F87E3A"/>
    <w:rsid w:val="00F94F84"/>
    <w:rsid w:val="00F9700E"/>
    <w:rsid w:val="00F97D11"/>
    <w:rsid w:val="00FA1D15"/>
    <w:rsid w:val="00FA5FDE"/>
    <w:rsid w:val="00FB2288"/>
    <w:rsid w:val="00FB3142"/>
    <w:rsid w:val="00FB420C"/>
    <w:rsid w:val="00FC2E90"/>
    <w:rsid w:val="00FC5A76"/>
    <w:rsid w:val="00FC5C9F"/>
    <w:rsid w:val="00FD1730"/>
    <w:rsid w:val="00FD1ABC"/>
    <w:rsid w:val="00FD1CB8"/>
    <w:rsid w:val="00FD31B2"/>
    <w:rsid w:val="00FD4F6F"/>
    <w:rsid w:val="00FD5926"/>
    <w:rsid w:val="00FD7AFE"/>
    <w:rsid w:val="00FE225C"/>
    <w:rsid w:val="00FE5030"/>
    <w:rsid w:val="00FE73B7"/>
    <w:rsid w:val="00FF14BD"/>
    <w:rsid w:val="00FF457E"/>
    <w:rsid w:val="00FF58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C9064"/>
  <w15:docId w15:val="{1C5CA8B9-493B-4CF6-941A-3BF1C36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83"/>
    <w:pPr>
      <w:widowControl w:val="0"/>
    </w:pPr>
    <w:rPr>
      <w:lang w:val="en-GB" w:eastAsia="en-US"/>
    </w:rPr>
  </w:style>
  <w:style w:type="paragraph" w:styleId="Heading1">
    <w:name w:val="heading 1"/>
    <w:basedOn w:val="Normal"/>
    <w:next w:val="Normal"/>
    <w:link w:val="Heading1Char"/>
    <w:uiPriority w:val="9"/>
    <w:qFormat/>
    <w:rsid w:val="00300683"/>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300683"/>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30068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00683"/>
    <w:pPr>
      <w:keepLines/>
      <w:spacing w:before="200" w:after="240" w:line="200" w:lineRule="exact"/>
    </w:pPr>
    <w:rPr>
      <w:sz w:val="16"/>
    </w:rPr>
  </w:style>
  <w:style w:type="paragraph" w:customStyle="1" w:styleId="Els-1storder-head">
    <w:name w:val="Els-1storder-head"/>
    <w:next w:val="Els-body-text"/>
    <w:rsid w:val="00300683"/>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00683"/>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00683"/>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00683"/>
    <w:pPr>
      <w:keepNext/>
      <w:numPr>
        <w:ilvl w:val="3"/>
        <w:numId w:val="25"/>
      </w:numPr>
      <w:tabs>
        <w:tab w:val="num" w:pos="360"/>
      </w:tabs>
      <w:suppressAutoHyphens/>
      <w:spacing w:before="240" w:line="240" w:lineRule="exact"/>
    </w:pPr>
    <w:rPr>
      <w:i/>
      <w:lang w:val="en-US" w:eastAsia="en-US"/>
    </w:rPr>
  </w:style>
  <w:style w:type="paragraph" w:customStyle="1" w:styleId="Els-Abstract-head">
    <w:name w:val="Els-Abstract-head"/>
    <w:next w:val="Normal"/>
    <w:rsid w:val="00300683"/>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300683"/>
    <w:pPr>
      <w:spacing w:line="220" w:lineRule="exact"/>
      <w:jc w:val="both"/>
    </w:pPr>
    <w:rPr>
      <w:sz w:val="18"/>
      <w:lang w:val="en-US" w:eastAsia="en-US"/>
    </w:rPr>
  </w:style>
  <w:style w:type="paragraph" w:customStyle="1" w:styleId="Els-acknowledgement">
    <w:name w:val="Els-acknowledgement"/>
    <w:next w:val="Normal"/>
    <w:rsid w:val="00300683"/>
    <w:pPr>
      <w:keepNext/>
      <w:spacing w:before="480" w:after="240" w:line="220" w:lineRule="exact"/>
    </w:pPr>
    <w:rPr>
      <w:b/>
      <w:lang w:val="en-US" w:eastAsia="en-US"/>
    </w:rPr>
  </w:style>
  <w:style w:type="paragraph" w:customStyle="1" w:styleId="Els-aditional-article-history">
    <w:name w:val="Els-aditional-article-history"/>
    <w:basedOn w:val="Normal"/>
    <w:rsid w:val="00300683"/>
    <w:pPr>
      <w:spacing w:after="400" w:line="200" w:lineRule="exact"/>
      <w:jc w:val="center"/>
    </w:pPr>
    <w:rPr>
      <w:b/>
      <w:noProof/>
      <w:sz w:val="16"/>
      <w:lang w:val="en-US"/>
    </w:rPr>
  </w:style>
  <w:style w:type="paragraph" w:customStyle="1" w:styleId="Els-Affiliation">
    <w:name w:val="Els-Affiliation"/>
    <w:next w:val="Els-Abstract-head"/>
    <w:rsid w:val="00300683"/>
    <w:pPr>
      <w:suppressAutoHyphens/>
      <w:spacing w:line="200" w:lineRule="exact"/>
      <w:jc w:val="center"/>
    </w:pPr>
    <w:rPr>
      <w:i/>
      <w:noProof/>
      <w:sz w:val="16"/>
      <w:lang w:val="en-US" w:eastAsia="en-US"/>
    </w:rPr>
  </w:style>
  <w:style w:type="paragraph" w:customStyle="1" w:styleId="Els-appendixhead">
    <w:name w:val="Els-appendixhead"/>
    <w:next w:val="Normal"/>
    <w:rsid w:val="00300683"/>
    <w:pPr>
      <w:numPr>
        <w:numId w:val="17"/>
      </w:numPr>
      <w:spacing w:before="480" w:after="240" w:line="220" w:lineRule="exact"/>
    </w:pPr>
    <w:rPr>
      <w:b/>
      <w:lang w:val="en-US" w:eastAsia="en-US"/>
    </w:rPr>
  </w:style>
  <w:style w:type="paragraph" w:customStyle="1" w:styleId="Els-appendixsubhead">
    <w:name w:val="Els-appendixsubhead"/>
    <w:next w:val="Normal"/>
    <w:rsid w:val="00300683"/>
    <w:pPr>
      <w:numPr>
        <w:ilvl w:val="1"/>
        <w:numId w:val="18"/>
      </w:numPr>
      <w:spacing w:before="240" w:after="240" w:line="220" w:lineRule="exact"/>
    </w:pPr>
    <w:rPr>
      <w:i/>
      <w:lang w:val="en-US" w:eastAsia="en-US"/>
    </w:rPr>
  </w:style>
  <w:style w:type="paragraph" w:customStyle="1" w:styleId="Els-Author">
    <w:name w:val="Els-Author"/>
    <w:next w:val="Normal"/>
    <w:rsid w:val="00300683"/>
    <w:pPr>
      <w:keepNext/>
      <w:suppressAutoHyphens/>
      <w:spacing w:after="160" w:line="300" w:lineRule="exact"/>
      <w:jc w:val="center"/>
    </w:pPr>
    <w:rPr>
      <w:noProof/>
      <w:sz w:val="26"/>
      <w:lang w:val="en-US" w:eastAsia="en-US"/>
    </w:rPr>
  </w:style>
  <w:style w:type="paragraph" w:customStyle="1" w:styleId="Els-body-text">
    <w:name w:val="Els-body-text"/>
    <w:rsid w:val="00300683"/>
    <w:pPr>
      <w:spacing w:line="240" w:lineRule="exact"/>
      <w:ind w:firstLine="238"/>
      <w:jc w:val="both"/>
    </w:pPr>
    <w:rPr>
      <w:lang w:val="en-US" w:eastAsia="en-US"/>
    </w:rPr>
  </w:style>
  <w:style w:type="paragraph" w:customStyle="1" w:styleId="Els-bulletlist">
    <w:name w:val="Els-bulletlist"/>
    <w:basedOn w:val="Els-body-text"/>
    <w:rsid w:val="00300683"/>
    <w:pPr>
      <w:numPr>
        <w:numId w:val="19"/>
      </w:numPr>
      <w:tabs>
        <w:tab w:val="left" w:pos="240"/>
      </w:tabs>
      <w:jc w:val="left"/>
    </w:pPr>
  </w:style>
  <w:style w:type="paragraph" w:customStyle="1" w:styleId="Els-caption">
    <w:name w:val="Els-caption"/>
    <w:rsid w:val="00300683"/>
    <w:pPr>
      <w:keepLines/>
      <w:spacing w:before="200" w:after="240" w:line="200" w:lineRule="exact"/>
    </w:pPr>
    <w:rPr>
      <w:sz w:val="16"/>
      <w:lang w:val="en-US" w:eastAsia="en-US"/>
    </w:rPr>
  </w:style>
  <w:style w:type="paragraph" w:customStyle="1" w:styleId="Els-chem-equation">
    <w:name w:val="Els-chem-equation"/>
    <w:next w:val="Els-body-text"/>
    <w:rsid w:val="00300683"/>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00683"/>
    <w:pPr>
      <w:jc w:val="right"/>
    </w:pPr>
  </w:style>
  <w:style w:type="paragraph" w:customStyle="1" w:styleId="Els-collaboration-affiliation">
    <w:name w:val="Els-collaboration-affiliation"/>
    <w:basedOn w:val="Els-collaboration"/>
    <w:rsid w:val="00300683"/>
  </w:style>
  <w:style w:type="paragraph" w:customStyle="1" w:styleId="Els-presented-by">
    <w:name w:val="Els-presented-by"/>
    <w:rsid w:val="00300683"/>
    <w:pPr>
      <w:spacing w:after="200"/>
      <w:jc w:val="center"/>
    </w:pPr>
    <w:rPr>
      <w:b/>
      <w:sz w:val="16"/>
      <w:lang w:val="en-US" w:eastAsia="en-US"/>
    </w:rPr>
  </w:style>
  <w:style w:type="paragraph" w:customStyle="1" w:styleId="Els-dedicated-to">
    <w:name w:val="Els-dedicated-to"/>
    <w:basedOn w:val="Els-presented-by"/>
    <w:rsid w:val="00300683"/>
    <w:rPr>
      <w:b w:val="0"/>
    </w:rPr>
  </w:style>
  <w:style w:type="paragraph" w:customStyle="1" w:styleId="Els-equation">
    <w:name w:val="Els-equation"/>
    <w:next w:val="Normal"/>
    <w:rsid w:val="00300683"/>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00683"/>
    <w:pPr>
      <w:keepLines/>
      <w:widowControl w:val="0"/>
      <w:spacing w:line="200" w:lineRule="exact"/>
      <w:ind w:firstLine="245"/>
      <w:jc w:val="both"/>
    </w:pPr>
    <w:rPr>
      <w:sz w:val="16"/>
      <w:lang w:val="en-US" w:eastAsia="en-US"/>
    </w:rPr>
  </w:style>
  <w:style w:type="paragraph" w:customStyle="1" w:styleId="Els-history">
    <w:name w:val="Els-history"/>
    <w:next w:val="Normal"/>
    <w:rsid w:val="00300683"/>
    <w:pPr>
      <w:spacing w:before="120" w:after="400" w:line="200" w:lineRule="exact"/>
      <w:jc w:val="center"/>
    </w:pPr>
    <w:rPr>
      <w:noProof/>
      <w:sz w:val="16"/>
      <w:lang w:val="en-US" w:eastAsia="en-US"/>
    </w:rPr>
  </w:style>
  <w:style w:type="paragraph" w:customStyle="1" w:styleId="Els-journal-logo">
    <w:name w:val="Els-journal-logo"/>
    <w:rsid w:val="00300683"/>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300683"/>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00683"/>
    <w:pPr>
      <w:numPr>
        <w:numId w:val="20"/>
      </w:numPr>
      <w:tabs>
        <w:tab w:val="left" w:pos="240"/>
      </w:tabs>
      <w:ind w:left="480"/>
      <w:jc w:val="left"/>
    </w:pPr>
  </w:style>
  <w:style w:type="paragraph" w:customStyle="1" w:styleId="Els-reference">
    <w:name w:val="Els-reference"/>
    <w:rsid w:val="00300683"/>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00683"/>
    <w:pPr>
      <w:keepNext/>
      <w:spacing w:before="480" w:after="200" w:line="220" w:lineRule="exact"/>
    </w:pPr>
    <w:rPr>
      <w:b/>
      <w:lang w:val="en-US" w:eastAsia="en-US"/>
    </w:rPr>
  </w:style>
  <w:style w:type="paragraph" w:customStyle="1" w:styleId="Els-reprint-line">
    <w:name w:val="Els-reprint-line"/>
    <w:basedOn w:val="Normal"/>
    <w:rsid w:val="00300683"/>
    <w:pPr>
      <w:tabs>
        <w:tab w:val="left" w:pos="0"/>
        <w:tab w:val="center" w:pos="5443"/>
      </w:tabs>
      <w:jc w:val="center"/>
    </w:pPr>
    <w:rPr>
      <w:sz w:val="16"/>
    </w:rPr>
  </w:style>
  <w:style w:type="paragraph" w:customStyle="1" w:styleId="Els-table-text">
    <w:name w:val="Els-table-text"/>
    <w:rsid w:val="00300683"/>
    <w:pPr>
      <w:spacing w:after="80" w:line="200" w:lineRule="exact"/>
    </w:pPr>
    <w:rPr>
      <w:sz w:val="16"/>
      <w:lang w:val="en-US" w:eastAsia="en-US"/>
    </w:rPr>
  </w:style>
  <w:style w:type="paragraph" w:customStyle="1" w:styleId="Els-Title">
    <w:name w:val="Els-Title"/>
    <w:next w:val="Els-Author"/>
    <w:autoRedefine/>
    <w:rsid w:val="00300683"/>
    <w:pPr>
      <w:suppressAutoHyphens/>
      <w:spacing w:after="240" w:line="400" w:lineRule="exact"/>
      <w:jc w:val="center"/>
    </w:pPr>
    <w:rPr>
      <w:sz w:val="34"/>
      <w:lang w:val="en-US" w:eastAsia="en-US"/>
    </w:rPr>
  </w:style>
  <w:style w:type="character" w:styleId="EndnoteReference">
    <w:name w:val="endnote reference"/>
    <w:semiHidden/>
    <w:rsid w:val="00300683"/>
    <w:rPr>
      <w:vertAlign w:val="superscript"/>
    </w:rPr>
  </w:style>
  <w:style w:type="paragraph" w:styleId="Header">
    <w:name w:val="header"/>
    <w:link w:val="HeaderChar"/>
    <w:rsid w:val="00300683"/>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300683"/>
    <w:pPr>
      <w:tabs>
        <w:tab w:val="right" w:pos="10080"/>
      </w:tabs>
    </w:pPr>
    <w:rPr>
      <w:i w:val="0"/>
    </w:rPr>
  </w:style>
  <w:style w:type="character" w:styleId="FootnoteReference">
    <w:name w:val="footnote reference"/>
    <w:semiHidden/>
    <w:rsid w:val="00300683"/>
    <w:rPr>
      <w:vertAlign w:val="superscript"/>
    </w:rPr>
  </w:style>
  <w:style w:type="paragraph" w:styleId="FootnoteText">
    <w:name w:val="footnote text"/>
    <w:basedOn w:val="Normal"/>
    <w:semiHidden/>
    <w:rsid w:val="00300683"/>
    <w:rPr>
      <w:rFonts w:ascii="Univers" w:hAnsi="Univers"/>
    </w:rPr>
  </w:style>
  <w:style w:type="character" w:styleId="Hyperlink">
    <w:name w:val="Hyperlink"/>
    <w:semiHidden/>
    <w:rsid w:val="00300683"/>
    <w:rPr>
      <w:color w:val="auto"/>
      <w:sz w:val="16"/>
      <w:u w:val="none"/>
    </w:rPr>
  </w:style>
  <w:style w:type="character" w:customStyle="1" w:styleId="MTEquationSection">
    <w:name w:val="MTEquationSection"/>
    <w:rsid w:val="00300683"/>
    <w:rPr>
      <w:vanish w:val="0"/>
      <w:color w:val="FF0000"/>
    </w:rPr>
  </w:style>
  <w:style w:type="character" w:styleId="PageNumber">
    <w:name w:val="page number"/>
    <w:semiHidden/>
    <w:rsid w:val="00300683"/>
    <w:rPr>
      <w:sz w:val="16"/>
    </w:rPr>
  </w:style>
  <w:style w:type="paragraph" w:styleId="PlainText">
    <w:name w:val="Plain Text"/>
    <w:basedOn w:val="Normal"/>
    <w:semiHidden/>
    <w:rsid w:val="00300683"/>
    <w:rPr>
      <w:rFonts w:ascii="Courier New" w:hAnsi="Courier New" w:cs="Courier New"/>
      <w:lang w:val="en-US"/>
    </w:rPr>
  </w:style>
  <w:style w:type="paragraph" w:customStyle="1" w:styleId="Els-5thorder-head">
    <w:name w:val="Els-5thorder-head"/>
    <w:next w:val="Els-body-text"/>
    <w:rsid w:val="00300683"/>
    <w:pPr>
      <w:keepNext/>
      <w:suppressAutoHyphens/>
      <w:spacing w:line="240" w:lineRule="exact"/>
    </w:pPr>
    <w:rPr>
      <w:i/>
      <w:lang w:val="en-US" w:eastAsia="en-US"/>
    </w:rPr>
  </w:style>
  <w:style w:type="paragraph" w:customStyle="1" w:styleId="Els-Abstract-Copyright">
    <w:name w:val="Els-Abstract-Copyright"/>
    <w:basedOn w:val="Els-Abstract-text"/>
    <w:rsid w:val="00300683"/>
    <w:pPr>
      <w:spacing w:after="220"/>
    </w:pPr>
  </w:style>
  <w:style w:type="paragraph" w:customStyle="1" w:styleId="DocHead">
    <w:name w:val="DocHead"/>
    <w:rsid w:val="00300683"/>
    <w:pPr>
      <w:spacing w:before="240" w:after="240"/>
      <w:jc w:val="center"/>
    </w:pPr>
    <w:rPr>
      <w:sz w:val="24"/>
      <w:lang w:val="en-US" w:eastAsia="en-US"/>
    </w:rPr>
  </w:style>
  <w:style w:type="character" w:styleId="FollowedHyperlink">
    <w:name w:val="FollowedHyperlink"/>
    <w:semiHidden/>
    <w:rsid w:val="00300683"/>
    <w:rPr>
      <w:color w:val="800080"/>
      <w:u w:val="single"/>
    </w:rPr>
  </w:style>
  <w:style w:type="character" w:customStyle="1" w:styleId="Els-1storder-headChar">
    <w:name w:val="Els-1storder-head Char"/>
    <w:rsid w:val="00300683"/>
    <w:rPr>
      <w:b/>
      <w:lang w:val="en-US" w:eastAsia="en-US" w:bidi="ar-SA"/>
    </w:rPr>
  </w:style>
  <w:style w:type="character" w:styleId="CommentReference">
    <w:name w:val="annotation reference"/>
    <w:semiHidden/>
    <w:unhideWhenUsed/>
    <w:rsid w:val="00300683"/>
    <w:rPr>
      <w:sz w:val="16"/>
      <w:szCs w:val="16"/>
    </w:rPr>
  </w:style>
  <w:style w:type="paragraph" w:styleId="BalloonText">
    <w:name w:val="Balloon Text"/>
    <w:basedOn w:val="Normal"/>
    <w:rsid w:val="00300683"/>
    <w:rPr>
      <w:rFonts w:ascii="Tahoma" w:hAnsi="Tahoma" w:cs="Tahoma"/>
      <w:sz w:val="16"/>
      <w:szCs w:val="16"/>
    </w:rPr>
  </w:style>
  <w:style w:type="character" w:customStyle="1" w:styleId="BalloonTextChar">
    <w:name w:val="Balloon Text Char"/>
    <w:rsid w:val="00300683"/>
    <w:rPr>
      <w:rFonts w:ascii="Tahoma" w:hAnsi="Tahoma" w:cs="Tahoma"/>
      <w:sz w:val="16"/>
      <w:szCs w:val="16"/>
      <w:lang w:eastAsia="en-US"/>
    </w:rPr>
  </w:style>
  <w:style w:type="paragraph" w:styleId="CommentText">
    <w:name w:val="annotation text"/>
    <w:basedOn w:val="Normal"/>
    <w:semiHidden/>
    <w:unhideWhenUsed/>
    <w:rsid w:val="00300683"/>
  </w:style>
  <w:style w:type="character" w:customStyle="1" w:styleId="CommentTextChar">
    <w:name w:val="Comment Text Char"/>
    <w:semiHidden/>
    <w:rsid w:val="00300683"/>
    <w:rPr>
      <w:lang w:val="en-GB"/>
    </w:rPr>
  </w:style>
  <w:style w:type="paragraph" w:styleId="CommentSubject">
    <w:name w:val="annotation subject"/>
    <w:basedOn w:val="CommentText"/>
    <w:next w:val="CommentText"/>
    <w:semiHidden/>
    <w:unhideWhenUsed/>
    <w:rsid w:val="00300683"/>
    <w:rPr>
      <w:b/>
      <w:bCs/>
    </w:rPr>
  </w:style>
  <w:style w:type="character" w:customStyle="1" w:styleId="CommentSubjectChar">
    <w:name w:val="Comment Subject Char"/>
    <w:semiHidden/>
    <w:rsid w:val="00300683"/>
    <w:rPr>
      <w:b/>
      <w:bCs/>
      <w:lang w:val="en-GB"/>
    </w:rPr>
  </w:style>
  <w:style w:type="paragraph" w:styleId="BodyTextIndent">
    <w:name w:val="Body Text Indent"/>
    <w:basedOn w:val="Normal"/>
    <w:link w:val="BodyTextIndentChar"/>
    <w:semiHidden/>
    <w:rsid w:val="00300683"/>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2B39"/>
    <w:pPr>
      <w:widowControl/>
      <w:spacing w:line="200" w:lineRule="exact"/>
      <w:ind w:left="960" w:hanging="240"/>
    </w:pPr>
    <w:rPr>
      <w:rFonts w:eastAsia="Batang"/>
      <w:sz w:val="16"/>
      <w:szCs w:val="24"/>
      <w:lang w:val="en-US" w:eastAsia="ko-KR"/>
    </w:rPr>
  </w:style>
  <w:style w:type="paragraph" w:styleId="BodyTextIndent2">
    <w:name w:val="Body Text Indent 2"/>
    <w:basedOn w:val="Normal"/>
    <w:semiHidden/>
    <w:rsid w:val="00300683"/>
    <w:pPr>
      <w:ind w:firstLine="240"/>
    </w:pPr>
  </w:style>
  <w:style w:type="character" w:customStyle="1" w:styleId="BodyTextIndentChar">
    <w:name w:val="Body Text Indent Char"/>
    <w:link w:val="BodyTextIndent"/>
    <w:semiHidden/>
    <w:rsid w:val="00553C1F"/>
    <w:rPr>
      <w:rFonts w:eastAsia="Times New Roman"/>
      <w:kern w:val="14"/>
      <w:lang w:val="en-US" w:eastAsia="en-US"/>
    </w:rPr>
  </w:style>
  <w:style w:type="character" w:styleId="PlaceholderText">
    <w:name w:val="Placeholder Text"/>
    <w:basedOn w:val="DefaultParagraphFont"/>
    <w:uiPriority w:val="99"/>
    <w:semiHidden/>
    <w:rsid w:val="00ED7608"/>
    <w:rPr>
      <w:color w:val="808080"/>
    </w:rPr>
  </w:style>
  <w:style w:type="paragraph" w:styleId="ListParagraph">
    <w:name w:val="List Paragraph"/>
    <w:basedOn w:val="Normal"/>
    <w:uiPriority w:val="34"/>
    <w:qFormat/>
    <w:rsid w:val="00CE7F89"/>
    <w:pPr>
      <w:ind w:left="720"/>
      <w:contextualSpacing/>
    </w:pPr>
  </w:style>
  <w:style w:type="character" w:customStyle="1" w:styleId="HeaderChar">
    <w:name w:val="Header Char"/>
    <w:basedOn w:val="DefaultParagraphFont"/>
    <w:link w:val="Header"/>
    <w:rsid w:val="008B75DC"/>
    <w:rPr>
      <w:i/>
      <w:noProof/>
      <w:sz w:val="16"/>
      <w:lang w:val="en-US" w:eastAsia="en-US"/>
    </w:rPr>
  </w:style>
  <w:style w:type="character" w:customStyle="1" w:styleId="Heading1Char">
    <w:name w:val="Heading 1 Char"/>
    <w:basedOn w:val="DefaultParagraphFont"/>
    <w:link w:val="Heading1"/>
    <w:uiPriority w:val="9"/>
    <w:rsid w:val="003F468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804">
      <w:bodyDiv w:val="1"/>
      <w:marLeft w:val="0"/>
      <w:marRight w:val="0"/>
      <w:marTop w:val="0"/>
      <w:marBottom w:val="0"/>
      <w:divBdr>
        <w:top w:val="none" w:sz="0" w:space="0" w:color="auto"/>
        <w:left w:val="none" w:sz="0" w:space="0" w:color="auto"/>
        <w:bottom w:val="none" w:sz="0" w:space="0" w:color="auto"/>
        <w:right w:val="none" w:sz="0" w:space="0" w:color="auto"/>
      </w:divBdr>
    </w:div>
    <w:div w:id="987781817">
      <w:bodyDiv w:val="1"/>
      <w:marLeft w:val="0"/>
      <w:marRight w:val="0"/>
      <w:marTop w:val="0"/>
      <w:marBottom w:val="0"/>
      <w:divBdr>
        <w:top w:val="none" w:sz="0" w:space="0" w:color="auto"/>
        <w:left w:val="none" w:sz="0" w:space="0" w:color="auto"/>
        <w:bottom w:val="none" w:sz="0" w:space="0" w:color="auto"/>
        <w:right w:val="none" w:sz="0" w:space="0" w:color="auto"/>
      </w:divBdr>
    </w:div>
    <w:div w:id="1166164664">
      <w:bodyDiv w:val="1"/>
      <w:marLeft w:val="0"/>
      <w:marRight w:val="0"/>
      <w:marTop w:val="0"/>
      <w:marBottom w:val="0"/>
      <w:divBdr>
        <w:top w:val="none" w:sz="0" w:space="0" w:color="auto"/>
        <w:left w:val="none" w:sz="0" w:space="0" w:color="auto"/>
        <w:bottom w:val="none" w:sz="0" w:space="0" w:color="auto"/>
        <w:right w:val="none" w:sz="0" w:space="0" w:color="auto"/>
      </w:divBdr>
    </w:div>
    <w:div w:id="1464734712">
      <w:bodyDiv w:val="1"/>
      <w:marLeft w:val="0"/>
      <w:marRight w:val="0"/>
      <w:marTop w:val="0"/>
      <w:marBottom w:val="0"/>
      <w:divBdr>
        <w:top w:val="none" w:sz="0" w:space="0" w:color="auto"/>
        <w:left w:val="none" w:sz="0" w:space="0" w:color="auto"/>
        <w:bottom w:val="none" w:sz="0" w:space="0" w:color="auto"/>
        <w:right w:val="none" w:sz="0" w:space="0" w:color="auto"/>
      </w:divBdr>
    </w:div>
    <w:div w:id="20395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9.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2.wmf"/><Relationship Id="rId2" Type="http://schemas.openxmlformats.org/officeDocument/2006/relationships/hyperlink" Target="http://www.sciencedirect.com/science/journal/22120173" TargetMode="External"/><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0371CBAC-FE8B-4BB7-9062-7762EC1042E9}"/>
      </w:docPartPr>
      <w:docPartBody>
        <w:p w:rsidR="0041660D" w:rsidRDefault="00DE3D0B">
          <w:r w:rsidRPr="00975F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3D0B"/>
    <w:rsid w:val="00014C42"/>
    <w:rsid w:val="00064C92"/>
    <w:rsid w:val="00065ACE"/>
    <w:rsid w:val="00095CDB"/>
    <w:rsid w:val="000A3C77"/>
    <w:rsid w:val="000B2B04"/>
    <w:rsid w:val="000D2EBF"/>
    <w:rsid w:val="000E2185"/>
    <w:rsid w:val="00132950"/>
    <w:rsid w:val="00166284"/>
    <w:rsid w:val="001B664E"/>
    <w:rsid w:val="002060F4"/>
    <w:rsid w:val="00233DA5"/>
    <w:rsid w:val="00256207"/>
    <w:rsid w:val="00292A3F"/>
    <w:rsid w:val="00297F2C"/>
    <w:rsid w:val="003109CA"/>
    <w:rsid w:val="003371DC"/>
    <w:rsid w:val="00341480"/>
    <w:rsid w:val="00382D04"/>
    <w:rsid w:val="003B1040"/>
    <w:rsid w:val="003F450E"/>
    <w:rsid w:val="0041660D"/>
    <w:rsid w:val="00442418"/>
    <w:rsid w:val="00446721"/>
    <w:rsid w:val="0047424A"/>
    <w:rsid w:val="00480063"/>
    <w:rsid w:val="00480C96"/>
    <w:rsid w:val="004B02B9"/>
    <w:rsid w:val="004B659F"/>
    <w:rsid w:val="004F0875"/>
    <w:rsid w:val="00547768"/>
    <w:rsid w:val="005B5C03"/>
    <w:rsid w:val="005D328B"/>
    <w:rsid w:val="005F129D"/>
    <w:rsid w:val="0068782C"/>
    <w:rsid w:val="006C42C8"/>
    <w:rsid w:val="00701A24"/>
    <w:rsid w:val="0071313F"/>
    <w:rsid w:val="00732F38"/>
    <w:rsid w:val="00750F02"/>
    <w:rsid w:val="007775AB"/>
    <w:rsid w:val="00786B65"/>
    <w:rsid w:val="0079497D"/>
    <w:rsid w:val="007D18EB"/>
    <w:rsid w:val="00817BE0"/>
    <w:rsid w:val="008423E2"/>
    <w:rsid w:val="00895F75"/>
    <w:rsid w:val="008A5BF4"/>
    <w:rsid w:val="008D17B8"/>
    <w:rsid w:val="00940250"/>
    <w:rsid w:val="00953696"/>
    <w:rsid w:val="00963BB4"/>
    <w:rsid w:val="0096552E"/>
    <w:rsid w:val="009A2DAF"/>
    <w:rsid w:val="009F342D"/>
    <w:rsid w:val="00A3546F"/>
    <w:rsid w:val="00A701E4"/>
    <w:rsid w:val="00A95696"/>
    <w:rsid w:val="00AA3353"/>
    <w:rsid w:val="00AC691D"/>
    <w:rsid w:val="00B03550"/>
    <w:rsid w:val="00B326F6"/>
    <w:rsid w:val="00B90091"/>
    <w:rsid w:val="00BD7EFE"/>
    <w:rsid w:val="00CB27A5"/>
    <w:rsid w:val="00CD3D11"/>
    <w:rsid w:val="00D61999"/>
    <w:rsid w:val="00DD50F2"/>
    <w:rsid w:val="00DE3D0B"/>
    <w:rsid w:val="00DE3FAC"/>
    <w:rsid w:val="00DF6DF7"/>
    <w:rsid w:val="00E00396"/>
    <w:rsid w:val="00E029C6"/>
    <w:rsid w:val="00E13773"/>
    <w:rsid w:val="00E33488"/>
    <w:rsid w:val="00EC140B"/>
    <w:rsid w:val="00F032F8"/>
    <w:rsid w:val="00F3530B"/>
    <w:rsid w:val="00F42F52"/>
    <w:rsid w:val="00F75C0F"/>
    <w:rsid w:val="00FD35E3"/>
    <w:rsid w:val="00FE4AED"/>
    <w:rsid w:val="00FF1625"/>
    <w:rsid w:val="00FF5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8EB"/>
    <w:rPr>
      <w:color w:val="808080"/>
    </w:rPr>
  </w:style>
  <w:style w:type="paragraph" w:customStyle="1" w:styleId="A94EF7D0EA784C08B812BE6AF0D21472">
    <w:name w:val="A94EF7D0EA784C08B812BE6AF0D21472"/>
    <w:rsid w:val="007D18E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75D36DC-3DB7-4D2B-BAA7-A8BED27D9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142</TotalTime>
  <Pages>6</Pages>
  <Words>12048</Words>
  <Characters>68676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80563</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KiraSensei 13</cp:lastModifiedBy>
  <cp:revision>128</cp:revision>
  <cp:lastPrinted>2018-12-06T14:16:00Z</cp:lastPrinted>
  <dcterms:created xsi:type="dcterms:W3CDTF">2020-03-20T16:19:00Z</dcterms:created>
  <dcterms:modified xsi:type="dcterms:W3CDTF">2020-03-20T19:22:00Z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