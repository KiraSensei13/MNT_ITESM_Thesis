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8DD8C" w14:textId="6DF6F9A9" w:rsidR="00531B1B" w:rsidRPr="001F7A0F" w:rsidRDefault="00B24AAA" w:rsidP="00A77E03">
      <w:pPr>
        <w:pStyle w:val="DocHead"/>
        <w:spacing w:before="0" w:line="276" w:lineRule="auto"/>
        <w:ind w:left="-119" w:right="-136" w:firstLine="119"/>
      </w:pPr>
      <w:r>
        <w:rPr>
          <w:bCs/>
        </w:rPr>
        <w:t>Tec.Nano 2019</w:t>
      </w:r>
    </w:p>
    <w:p w14:paraId="6F4822F1" w14:textId="247CBA39" w:rsidR="00531B1B" w:rsidRPr="002104EC" w:rsidRDefault="009844D3" w:rsidP="009844D3">
      <w:pPr>
        <w:pStyle w:val="Els-Title"/>
        <w:rPr>
          <w:lang w:val="en-GB"/>
        </w:rPr>
      </w:pPr>
      <w:r>
        <w:t>Exploring the e</w:t>
      </w:r>
      <w:r w:rsidR="002104EC" w:rsidRPr="002104EC">
        <w:t xml:space="preserve">ffect of </w:t>
      </w:r>
      <w:r>
        <w:t xml:space="preserve">Mechanical </w:t>
      </w:r>
      <w:r w:rsidR="00B24AAA">
        <w:t>Compressive</w:t>
      </w:r>
      <w:r w:rsidR="002104EC" w:rsidRPr="002104EC">
        <w:t xml:space="preserve"> Treatment in Electrical Conductivity of SU-8-based Carbon Structures</w:t>
      </w:r>
    </w:p>
    <w:p w14:paraId="3D7164A6" w14:textId="30E3CA88" w:rsidR="00531B1B" w:rsidRPr="002104EC" w:rsidRDefault="006131A4" w:rsidP="006131A4">
      <w:pPr>
        <w:pStyle w:val="Els-Author"/>
        <w:ind w:right="2"/>
        <w:rPr>
          <w:lang w:val="es-MX" w:eastAsia="zh-CN"/>
        </w:rPr>
      </w:pPr>
      <w:r>
        <w:rPr>
          <w:lang w:val="es-MX"/>
        </w:rPr>
        <w:t>Saeed Beigi-Borouj</w:t>
      </w:r>
      <w:r w:rsidR="002104EC" w:rsidRPr="002104EC">
        <w:rPr>
          <w:lang w:val="es-MX"/>
        </w:rPr>
        <w:t>eni</w:t>
      </w:r>
      <w:r w:rsidR="002104EC" w:rsidRPr="002104EC">
        <w:rPr>
          <w:vertAlign w:val="superscript"/>
          <w:lang w:val="es-MX"/>
        </w:rPr>
        <w:t>a</w:t>
      </w:r>
      <w:r w:rsidR="002104EC" w:rsidRPr="002104EC">
        <w:rPr>
          <w:lang w:val="es-MX"/>
        </w:rPr>
        <w:t xml:space="preserve">, </w:t>
      </w:r>
      <w:r w:rsidR="003F6061">
        <w:rPr>
          <w:lang w:val="es-MX"/>
        </w:rPr>
        <w:t>Alan Aguirre-Soto</w:t>
      </w:r>
      <w:r w:rsidR="003F6061" w:rsidRPr="003F6061">
        <w:rPr>
          <w:vertAlign w:val="superscript"/>
          <w:lang w:val="es-MX"/>
        </w:rPr>
        <w:t>a</w:t>
      </w:r>
      <w:r w:rsidR="003F6061">
        <w:rPr>
          <w:lang w:val="es-MX"/>
        </w:rPr>
        <w:t xml:space="preserve">, </w:t>
      </w:r>
      <w:r w:rsidR="002104EC" w:rsidRPr="002104EC">
        <w:rPr>
          <w:lang w:val="es-MX"/>
        </w:rPr>
        <w:t>Antonio Osamu Katagiri Tanaka</w:t>
      </w:r>
      <w:r w:rsidR="002104EC">
        <w:rPr>
          <w:vertAlign w:val="superscript"/>
          <w:lang w:val="es-MX"/>
        </w:rPr>
        <w:t>a</w:t>
      </w:r>
      <w:r w:rsidR="002104EC" w:rsidRPr="002104EC">
        <w:rPr>
          <w:lang w:val="es-MX"/>
        </w:rPr>
        <w:t xml:space="preserve"> </w:t>
      </w:r>
    </w:p>
    <w:p w14:paraId="422EF9C3" w14:textId="2DB877A5" w:rsidR="00531B1B" w:rsidRPr="002104EC" w:rsidRDefault="002104EC">
      <w:pPr>
        <w:pStyle w:val="Els-Affiliation"/>
        <w:rPr>
          <w:lang w:val="es-MX"/>
        </w:rPr>
      </w:pPr>
      <w:r>
        <w:rPr>
          <w:i w:val="0"/>
          <w:iCs/>
          <w:vertAlign w:val="superscript"/>
          <w:lang w:val="es-MX"/>
        </w:rPr>
        <w:t>a</w:t>
      </w:r>
      <w:r w:rsidRPr="002104EC">
        <w:rPr>
          <w:lang w:val="es-MX"/>
        </w:rPr>
        <w:t>ITESM MTY, Av. Eugenio Garza Sada Sur, Monterrey, 2501, N.L., Mexico</w:t>
      </w:r>
    </w:p>
    <w:p w14:paraId="260276AB" w14:textId="77777777" w:rsidR="00531B1B" w:rsidRDefault="00531B1B">
      <w:pPr>
        <w:pStyle w:val="Els-Abstract-head"/>
        <w:spacing w:before="200"/>
      </w:pPr>
      <w:r>
        <w:t>Abstract</w:t>
      </w:r>
    </w:p>
    <w:p w14:paraId="478F332C" w14:textId="6C1B178F" w:rsidR="00531B1B" w:rsidRDefault="00B24AAA" w:rsidP="00AF7841">
      <w:pPr>
        <w:pStyle w:val="Els-Abstract-text"/>
        <w:tabs>
          <w:tab w:val="center" w:pos="4677"/>
        </w:tabs>
      </w:pPr>
      <w:r>
        <w:t>In this study, t</w:t>
      </w:r>
      <w:r w:rsidR="002104EC" w:rsidRPr="002104EC">
        <w:t xml:space="preserve">he effects of physical treatment </w:t>
      </w:r>
      <w:r>
        <w:t>on</w:t>
      </w:r>
      <w:r w:rsidR="002104EC" w:rsidRPr="002104EC">
        <w:t xml:space="preserve"> electrical conductivity of SU-8 </w:t>
      </w:r>
      <w:r>
        <w:t>sheets</w:t>
      </w:r>
      <w:r w:rsidR="002104EC" w:rsidRPr="002104EC">
        <w:t xml:space="preserve"> </w:t>
      </w:r>
      <w:r>
        <w:t>were</w:t>
      </w:r>
      <w:r w:rsidR="002104EC" w:rsidRPr="002104EC">
        <w:t xml:space="preserve"> investigated. SU-8 </w:t>
      </w:r>
      <w:r>
        <w:t>sheets</w:t>
      </w:r>
      <w:r w:rsidR="002104EC" w:rsidRPr="002104EC">
        <w:t xml:space="preserve"> were fabricated through mechanical</w:t>
      </w:r>
      <w:r>
        <w:t xml:space="preserve"> compressive</w:t>
      </w:r>
      <w:r w:rsidR="002104EC" w:rsidRPr="002104EC">
        <w:t xml:space="preserve"> treatment and</w:t>
      </w:r>
      <w:r>
        <w:t xml:space="preserve"> subsequently stabilized under UV exposure and followed by pyrealy</w:t>
      </w:r>
      <w:r w:rsidRPr="002104EC">
        <w:t>zation</w:t>
      </w:r>
      <w:r>
        <w:t xml:space="preserve">. The conductivity of samples was investigated by four-point-probe method. The </w:t>
      </w:r>
      <w:r w:rsidRPr="00514041">
        <w:t xml:space="preserve">extent of graphitization </w:t>
      </w:r>
      <w:r>
        <w:t xml:space="preserve">and crystallinity of microstructure </w:t>
      </w:r>
      <w:r w:rsidR="00AF7841">
        <w:t>were evaluated by XRD and</w:t>
      </w:r>
      <w:r>
        <w:t xml:space="preserve"> Raman Spectroscopy</w:t>
      </w:r>
      <w:r w:rsidR="00AF7841">
        <w:t xml:space="preserve">. Although it was hypothesized that applying compressive force may change the molecular orientation and enhance the </w:t>
      </w:r>
      <w:r w:rsidR="00AF7841" w:rsidRPr="00514041">
        <w:t>stacking of graphene</w:t>
      </w:r>
      <w:r w:rsidR="00AF7841">
        <w:t xml:space="preserve"> layer</w:t>
      </w:r>
      <w:r>
        <w:t>,</w:t>
      </w:r>
      <w:r w:rsidR="00AF7841">
        <w:t xml:space="preserve"> the results showed no significant changes.</w:t>
      </w:r>
    </w:p>
    <w:p w14:paraId="6663BD9C" w14:textId="77777777" w:rsidR="00AF7841" w:rsidRPr="00AF7841" w:rsidRDefault="00AF7841" w:rsidP="00AF7841">
      <w:pPr>
        <w:rPr>
          <w:lang w:val="en-US"/>
        </w:rPr>
      </w:pPr>
    </w:p>
    <w:sdt>
      <w:sdtPr>
        <w:rPr>
          <w:rFonts w:hint="eastAsia"/>
          <w:sz w:val="18"/>
          <w:szCs w:val="18"/>
          <w:lang w:val="en-US"/>
        </w:rPr>
        <w:id w:val="-759373811"/>
        <w:lock w:val="contentLocked"/>
        <w:placeholder>
          <w:docPart w:val="DefaultPlaceholder_1082065158"/>
        </w:placeholder>
        <w:group/>
      </w:sdtPr>
      <w:sdtEndPr/>
      <w:sdtContent>
        <w:sdt>
          <w:sdtPr>
            <w:rPr>
              <w:rFonts w:hint="eastAsia"/>
              <w:sz w:val="18"/>
              <w:szCs w:val="18"/>
              <w:lang w:val="en-US"/>
            </w:rPr>
            <w:id w:val="-633871865"/>
            <w:lock w:val="sdtContentLocked"/>
            <w:placeholder>
              <w:docPart w:val="DefaultPlaceholder_1082065158"/>
            </w:placeholder>
          </w:sdtPr>
          <w:sdtEndPr/>
          <w:sdtContent>
            <w:p w14:paraId="5BAAE989" w14:textId="77777777" w:rsidR="00ED7608" w:rsidRPr="00DD68C0" w:rsidRDefault="008652AF" w:rsidP="00ED7608">
              <w:pPr>
                <w:widowControl/>
                <w:autoSpaceDE w:val="0"/>
                <w:autoSpaceDN w:val="0"/>
                <w:adjustRightInd w:val="0"/>
                <w:spacing w:line="220" w:lineRule="exact"/>
                <w:rPr>
                  <w:sz w:val="18"/>
                  <w:szCs w:val="18"/>
                  <w:lang w:val="en-US"/>
                </w:rPr>
              </w:pPr>
              <w:r w:rsidRPr="00DD68C0">
                <w:rPr>
                  <w:sz w:val="18"/>
                  <w:szCs w:val="18"/>
                  <w:lang w:val="en-US"/>
                </w:rPr>
                <w:t>© 201</w:t>
              </w:r>
              <w:r w:rsidR="005F4938">
                <w:rPr>
                  <w:sz w:val="18"/>
                  <w:szCs w:val="18"/>
                  <w:lang w:val="en-US"/>
                </w:rPr>
                <w:t>9</w:t>
              </w:r>
              <w:r w:rsidRPr="00DD68C0">
                <w:rPr>
                  <w:sz w:val="18"/>
                  <w:szCs w:val="18"/>
                  <w:lang w:val="en-US"/>
                </w:rPr>
                <w:t xml:space="preserve"> Elsevier Ltd. All rights reserved.</w:t>
              </w:r>
            </w:p>
            <w:p w14:paraId="46CE22B5" w14:textId="77777777" w:rsidR="00531B1B" w:rsidRPr="001F308F" w:rsidRDefault="001F7A0F" w:rsidP="00ED7608">
              <w:pPr>
                <w:widowControl/>
                <w:autoSpaceDE w:val="0"/>
                <w:autoSpaceDN w:val="0"/>
                <w:adjustRightInd w:val="0"/>
                <w:spacing w:after="220" w:line="220" w:lineRule="exact"/>
                <w:rPr>
                  <w:sz w:val="18"/>
                  <w:szCs w:val="18"/>
                  <w:lang w:val="en-US"/>
                </w:rPr>
              </w:pPr>
              <w:r w:rsidRPr="001F7A0F">
                <w:rPr>
                  <w:sz w:val="18"/>
                  <w:szCs w:val="18"/>
                </w:rPr>
                <w:t>Peer-review under responsibility of the scientific committee of the International Conference on Nanotechnology Tec.Nano 2018</w:t>
              </w:r>
              <w:r w:rsidR="00A90A4B" w:rsidRPr="00A90A4B">
                <w:rPr>
                  <w:sz w:val="18"/>
                  <w:szCs w:val="18"/>
                </w:rPr>
                <w:t>.</w:t>
              </w:r>
            </w:p>
          </w:sdtContent>
        </w:sdt>
      </w:sdtContent>
    </w:sdt>
    <w:p w14:paraId="6D164FD8" w14:textId="11BEE0FD" w:rsidR="00924594" w:rsidRDefault="00924594" w:rsidP="00AF7841">
      <w:pPr>
        <w:pStyle w:val="Els-keywords"/>
      </w:pPr>
      <w:r>
        <w:rPr>
          <w:i/>
        </w:rPr>
        <w:t>Keywords:</w:t>
      </w:r>
      <w:r>
        <w:t xml:space="preserve"> </w:t>
      </w:r>
      <w:r w:rsidR="00AF7841">
        <w:t>SU-8 photoresist; Electrical conductivity; Stress-induced graphitization</w:t>
      </w:r>
    </w:p>
    <w:p w14:paraId="0C02065C" w14:textId="6CC88608" w:rsidR="00531B1B" w:rsidRDefault="006D2134">
      <w:pPr>
        <w:pStyle w:val="Els-1storder-head"/>
      </w:pPr>
      <w:r>
        <w:t>Introduction</w:t>
      </w:r>
    </w:p>
    <w:p w14:paraId="76FABE23" w14:textId="2BCD1EA2" w:rsidR="00E6768A" w:rsidRDefault="006F2D51" w:rsidP="00935B15">
      <w:pPr>
        <w:pStyle w:val="Els-body-text"/>
        <w:ind w:right="-28"/>
      </w:pPr>
      <w:r w:rsidRPr="006F2D51">
        <w:t xml:space="preserve">Graphitic forms of carbon </w:t>
      </w:r>
      <w:r>
        <w:t xml:space="preserve">have attracted a great deal of attention </w:t>
      </w:r>
      <w:r w:rsidRPr="006F2D51">
        <w:t>in a wide variety of applications</w:t>
      </w:r>
      <w:r>
        <w:t xml:space="preserve"> owning to</w:t>
      </w:r>
      <w:r w:rsidR="002104EC">
        <w:t xml:space="preserve"> their low reactivity, good electrical and thermal properties</w:t>
      </w:r>
      <w:r w:rsidR="00935B15">
        <w:t xml:space="preserve">, </w:t>
      </w:r>
      <w:r w:rsidR="006C700B">
        <w:t>stiffness</w:t>
      </w:r>
      <w:r w:rsidR="00764BFD">
        <w:t>, excellent</w:t>
      </w:r>
      <w:r w:rsidR="005963EE">
        <w:t xml:space="preserve"> optical transparency perpendicular </w:t>
      </w:r>
      <w:r w:rsidR="00A6248F">
        <w:t xml:space="preserve">to the transmitted light, </w:t>
      </w:r>
      <w:r w:rsidR="00935B15">
        <w:t>and</w:t>
      </w:r>
      <w:r w:rsidR="002104EC">
        <w:t xml:space="preserve"> electrochemical stability </w:t>
      </w:r>
      <w:r w:rsidR="00E87CD8">
        <w:rPr>
          <w:rStyle w:val="FootnoteReference"/>
        </w:rPr>
        <w:fldChar w:fldCharType="begin" w:fldLock="1"/>
      </w:r>
      <w:r w:rsidR="00CE4A5C">
        <w:instrText>ADDIN CSL_CITATION {"citationItems":[{"id":"ITEM-1","itemData":{"DOI":"10.1021/cr068076m","ISSN":"0009-2665","author":[{"dropping-particle":"","family":"McCreery","given":"Richard L.","non-dropping-particle":"","parse-names":false,"suffix":""}],"container-title":"Chemical Reviews","id":"ITEM-1","issue":"7","issued":{"date-parts":[["2008","7"]]},"page":"2646-2687","title":"Advanced Carbon Electrode Materials for Molecular Electrochemistry","type":"article-journal","volume":"108"},"uris":["http://www.mendeley.com/documents/?uuid=d5a897b9-3bcd-4bb3-b091-abd6576df2cd"]},{"id":"ITEM-2","itemData":{"DOI":"10.1002/anie.201101174","ISSN":"14337851","abstract":"There can be only one: In their Nobel Reviews, the laureates tell the story about the ever changing, exciting scientific pathways that eventually-for example, with the aid of simple adhesive tape-led them to the discovery of graphene. Graphene is a carbon monolayer with almost magical abilities, including exceptional strength, stability, and electronic properties, with massless Dirac fermions as charge carriers. Copyright © 2011 WILEY-VCH Verlag GmbH &amp; Co. KGaA, Weinheim.","author":[{"dropping-particle":"","family":"Geim","given":"Andre K.","non-dropping-particle":"","parse-names":false,"suffix":""}],"container-title":"Angewandte Chemie International Edition","id":"ITEM-2","issue":"31","issued":{"date-parts":[["2011","7","25"]]},"page":"6966-6985","title":"Random Walk to Graphene (Nobel Lecture)","type":"article-journal","volume":"50"},"uris":["http://www.mendeley.com/documents/?uuid=8785a44c-5bad-4303-88e5-9fc73e9352d1"]},{"id":"ITEM-3","itemData":{"DOI":"10.1021/cr900070d","ISSN":"0009-2665","author":[{"dropping-particle":"","family":"Allen","given":"Matthew J.","non-dropping-particle":"","parse-names":false,"suffix":""},{"dropping-particle":"","family":"Tung","given":"Vincent C.","non-dropping-particle":"","parse-names":false,"suffix":""},{"dropping-particle":"","family":"Kaner","given":"Richard B.","non-dropping-particle":"","parse-names":false,"suffix":""}],"container-title":"Chemical Reviews","id":"ITEM-3","issue":"1","issued":{"date-parts":[["2010","1","13"]]},"page":"132-145","title":"Honeycomb Carbon: A Review of Graphene","type":"article-journal","volume":"110"},"uris":["http://www.mendeley.com/documents/?uuid=dbdec33b-f082-48a0-a5fc-4dacbf635d31"]},{"id":"ITEM-4","itemData":{"DOI":"10.1002/adma.201001068","ISSN":"09359648","PMID":"20706983","abstract":"There is intense interest in graphene in fields such as physics, chemistry, and materials science, among others. Interest in graphene's exceptional physical properties, chemical tunability, and potential for applications has generated thousands of publications and an accelerating pace of research, making review of such research timely. Here is an overview of the synthesis, properties, and applications of graphene and related materials (primarily, graphite oxide and its colloidal suspensions and materials made from them), from a materials science perspective. © 2010 WILEY-VCH Verlag GmbH &amp; Co. KGaA.","author":[{"dropping-particle":"","family":"Zhu","given":"Yanwu","non-dropping-particle":"","parse-names":false,"suffix":""},{"dropping-particle":"","family":"Murali","given":"Shanthi","non-dropping-particle":"","parse-names":false,"suffix":""},{"dropping-particle":"","family":"Cai","given":"Weiwei","non-dropping-particle":"","parse-names":false,"suffix":""},{"dropping-particle":"","family":"Li","given":"Xuesong","non-dropping-particle":"","parse-names":false,"suffix":""},{"dropping-particle":"","family":"Suk","given":"Ji Won","non-dropping-particle":"","parse-names":false,"suffix":""},{"dropping-particle":"","family":"Potts","given":"Jeffrey R.","non-dropping-particle":"","parse-names":false,"suffix":""},{"dropping-particle":"","family":"Ruoff","given":"Rodney S.","non-dropping-particle":"","parse-names":false,"suffix":""}],"container-title":"Advanced Materials","id":"ITEM-4","issue":"35","issued":{"date-parts":[["2010","9","15"]]},"page":"3906-3924","title":"Graphene and Graphene Oxide: Synthesis, Properties, and Applications","type":"article-journal","volume":"22"},"uris":["http://www.mendeley.com/documents/?uuid=457abba7-34b8-4ec1-a489-0e11ad150929"]},{"id":"ITEM-5","itemData":{"DOI":"10.1098/rsta.2007.2157","ISSN":"1364-503X","abstract":"We discuss various scattering mechanisms for Dirac fermions in single-layer graphene. It is shown that scattering on a short-range potential (e.g. due to neutral impurities) is mostly irrelevant for electronic quality of graphene, which is likely to be controlled by charged impurities and ripples (microscopic corrugations of a graphene sheet). The latter are an inherent feature of graphene due to its two-dimensional nature and can also be an important factor in defining the electron mean-free path. We show that certain types of ripples create a long-range scattering potential, similar to Coulomb scatterers, and result in charge-carrier mobility practically independent of carrier concentration, in agreement with experimental observations. © 2007 The Royal Society.","author":[{"dropping-particle":"","family":"Katsnelson","given":"M.I","non-dropping-particle":"","parse-names":false,"suffix":""},{"dropping-particle":"","family":"Geim","given":"A.K","non-dropping-particle":"","parse-names":false,"suffix":""}],"container-title":"Philosophical Transactions of the Royal Society A: Mathematical, Physical and Engineering Sciences","id":"ITEM-5","issue":"1863","issued":{"date-parts":[["2008","1","28"]]},"page":"195-204","title":"Electron scattering on microscopic corrugations in graphene","type":"article-journal","volume":"366"},"uris":["http://www.mendeley.com/documents/?uuid=2a210e8d-ee98-4438-b608-392fcdc2eba2"]},{"id":"ITEM-6","itemData":{"DOI":"10.1126/science.1158180","ISSN":"0036-8075","abstract":"Advances in synthesizing graphene offer opportunities for making novel materials for nanoelectronics and many other applications.","author":[{"dropping-particle":"","family":"Li","given":"Dan","non-dropping-particle":"","parse-names":false,"suffix":""},{"dropping-particle":"","family":"Kaner","given":"Richard B.","non-dropping-particle":"","parse-names":false,"suffix":""}],"container-title":"Science","id":"ITEM-6","issue":"5880","issued":{"date-parts":[["2008","5","30"]]},"page":"1170-1171","title":"MATERIALS SCIENCE: Graphene-Based Materials","type":"article-journal","volume":"320"},"uris":["http://www.mendeley.com/documents/?uuid=c5a45a0c-73ab-4cd8-b2fa-1bf1dcf83c17"]},{"id":"ITEM-7","itemData":{"DOI":"10.1038/nmat1849","ISBN":"9783319703299","ISSN":"1476-1122","abstract":"The Rise of Victimhood Culture offers a framework for understanding recent moral conflicts at U.S. universities, which have bled into society at large. These are not the familiar clashes between liberals and conservatives or the religious and the secular: instead, they are clashes between a new moral culture-victimhood culture-and a more traditional culture of dignity. Even as students increasingly demand trigger warnings and “safe spaces,” many young people are quick to police the words and deeds of others, who in turn claim that political correctness has run amok. Interestingly, members of both camps often consider themselves victims of the other. In tracking the rise of victimhood culture, Bradley Campbell and Jason Manning help to decode an often dizzying cultural milieu, from campus riots over conservative speakers and debates around free speech to the election of Donald Trump.","author":[{"dropping-particle":"","family":"Geim","given":"A. K.","non-dropping-particle":"","parse-names":false,"suffix":""},{"dropping-particle":"","family":"Novoselov","given":"K. S.","non-dropping-particle":"","parse-names":false,"suffix":""}],"container-title":"Nature Materials","id":"ITEM-7","issue":"3","issued":{"date-parts":[["2007","3"]]},"page":"183-191","title":"The rise of graphene","type":"article-journal","volume":"6"},"uris":["http://www.mendeley.com/documents/?uuid=f01eb370-ba15-4457-af58-8cf1913327df"]},{"id":"ITEM-8","itemData":{"DOI":"10.1126/science.1158877","ISSN":"0036-8075","author":[{"dropping-particle":"","family":"Geim","given":"A K","non-dropping-particle":"","parse-names":false,"suffix":""}],"container-title":"Science","id":"ITEM-8","issue":"5934","issued":{"date-parts":[["2009","6","19"]]},"page":"1530-1534","title":"Graphene: Status and Prospects","type":"article-journal","volume":"324"},"uris":["http://www.mendeley.com/documents/?uuid=95dc1925-bef1-4279-8fbb-fb507e371b9e"]}],"mendeley":{"formattedCitation":"[1–8]","plainTextFormattedCitation":"[1–8]","previouslyFormattedCitation":"[1–8]"},"properties":{"noteIndex":0},"schema":"https://github.com/citation-style-language/schema/raw/master/csl-citation.json"}</w:instrText>
      </w:r>
      <w:r w:rsidR="00E87CD8">
        <w:rPr>
          <w:rStyle w:val="FootnoteReference"/>
        </w:rPr>
        <w:fldChar w:fldCharType="separate"/>
      </w:r>
      <w:r w:rsidR="003038D4" w:rsidRPr="003038D4">
        <w:rPr>
          <w:noProof/>
        </w:rPr>
        <w:t>[1–8]</w:t>
      </w:r>
      <w:r w:rsidR="00E87CD8">
        <w:rPr>
          <w:rStyle w:val="FootnoteReference"/>
        </w:rPr>
        <w:fldChar w:fldCharType="end"/>
      </w:r>
      <w:r w:rsidR="009C6F84">
        <w:t>.</w:t>
      </w:r>
      <w:r w:rsidR="002104EC">
        <w:t xml:space="preserve"> </w:t>
      </w:r>
      <w:r w:rsidR="008335F1">
        <w:t>In particular, t</w:t>
      </w:r>
      <w:r w:rsidR="00F06981">
        <w:t>he excellent</w:t>
      </w:r>
      <w:r w:rsidR="0079310B">
        <w:t xml:space="preserve"> electrical properties in </w:t>
      </w:r>
      <w:r w:rsidR="00595A68">
        <w:t xml:space="preserve">graphitic carbon </w:t>
      </w:r>
      <w:r w:rsidR="00640365">
        <w:t xml:space="preserve">makes it valuable for </w:t>
      </w:r>
      <w:r w:rsidR="00AF7988">
        <w:t>several applications</w:t>
      </w:r>
      <w:r w:rsidR="00B438FF">
        <w:t xml:space="preserve">, such as </w:t>
      </w:r>
      <w:r w:rsidR="003C2875">
        <w:t xml:space="preserve">sensors, </w:t>
      </w:r>
      <w:r w:rsidR="001D7D1A">
        <w:t xml:space="preserve">batteries, </w:t>
      </w:r>
      <w:r w:rsidR="00CD4D8A">
        <w:t>super</w:t>
      </w:r>
      <w:r w:rsidR="001D7D1A">
        <w:t>capacitors</w:t>
      </w:r>
      <w:r w:rsidR="00CD4D8A">
        <w:t>, and transistors</w:t>
      </w:r>
      <w:r w:rsidR="00AD5728">
        <w:t xml:space="preserve"> </w:t>
      </w:r>
      <w:r w:rsidR="00A3789B">
        <w:fldChar w:fldCharType="begin" w:fldLock="1"/>
      </w:r>
      <w:r w:rsidR="00186DA3">
        <w:instrText>ADDIN CSL_CITATION {"citationItems":[{"id":"ITEM-1","itemData":{"DOI":"10.1021/jp060936f","ISSN":"1520-6106","PMID":"16640401","abstract":"A process is described to produce single sheets of functionalized graphene through thermal exfoliation of graphite oxide. The process yields a wrinkled sheet structure resulting from reaction sites involved in oxidation and reduction processes. The topological features of single sheets, as measured by atomic force microscopy, closely match predictions of first-principles atomistic modeling. Although graphite oxide is an insulator, functionalized graphene produced by this method is electrically conducting. © 2006 American Chemical Society.","author":[{"dropping-particle":"","family":"Schniepp","given":"Hannes C.","non-dropping-particle":"","parse-names":false,"suffix":""},{"dropping-particle":"","family":"Li","given":"Je-Luen","non-dropping-particle":"","parse-names":false,"suffix":""},{"dropping-particle":"","family":"McAllister","given":"Michael J.","non-dropping-particle":"","parse-names":false,"suffix":""},{"dropping-particle":"","family":"Sai","given":"Hiroaki","non-dropping-particle":"","parse-names":false,"suffix":""},{"dropping-particle":"","family":"Herrera-Alonso","given":"Margarita","non-dropping-particle":"","parse-names":false,"suffix":""},{"dropping-particle":"","family":"Adamson","given":"Douglas H.","non-dropping-particle":"","parse-names":false,"suffix":""},{"dropping-particle":"","family":"Prud'homme","given":"Robert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A.","non-dropping-particle":"","parse-names":false,"suffix":""}],"container-title":"The Journal of Physical Chemistry B","id":"ITEM-1","issue":"17","issued":{"date-parts":[["2006","5"]]},"page":"8535-8539","title":"Functionalized Single Graphene Sheets Derived from Splitting Graphite Oxide","type":"article-journal","volume":"110"},"uris":["http://www.mendeley.com/documents/?uuid=a84593cb-850e-47b8-8356-43e95effc60e"]},{"id":"ITEM-2","itemData":{"DOI":"10.1021/nn800457s","ISSN":"1936-0851","abstract":"We probe the bending characteristics of functionalized graphene sheets with the tip of an atomic force microscope. Individual sheets are transformed from a flat into a folded configuration. Sheets can be reversibly folded and unfolded multiple times, and the folding always occurs at the same location. This observation suggests that the folding and bending behavior of the sheets is dominated by pre-existing kink (or even fault) lines consisting of defects and/or functional groups. © 2008 American Chemical Society.","author":[{"dropping-particle":"","family":"Schniepp","given":"Hannes C.","non-dropping-particle":"","parse-names":false,"suffix":""},{"dropping-particle":"","family":"Kudin","given":"Konstantin N.","non-dropping-particle":"","parse-names":false,"suffix":""},{"dropping-particle":"","family":"Li","given":"Je-Luen","non-dropping-particle":"","parse-names":false,"suffix":""},{"dropping-particle":"","family":"Prud’homme","given":"Robert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A.","non-dropping-particle":"","parse-names":false,"suffix":""}],"container-title":"ACS Nano","id":"ITEM-2","issue":"12","issued":{"date-parts":[["2008","12","23"]]},"page":"2577-2584","title":"Bending Properties of Single Functionalized Graphene Sheets Probed by Atomic Force Microscopy","type":"article-journal","volume":"2"},"uris":["http://www.mendeley.com/documents/?uuid=71f392e3-67fa-4191-8df5-344bd571e940"]},{"id":"ITEM-3","itemData":{"DOI":"10.1126/science.1216744","ISSN":"0036-8075","PMID":"22422977","abstract":"Although electrochemical capacitors (ECs), also known as supercapacitors or ultracapacitors, charge and discharge faster than batteries, they are still limited by low energy densities and slow rate capabilities. We used a standard LightScribe DVD optical drive to do the direct laser reduction of graphite oxide films to graphene. The produced films are mechanically robust, show high electrical conductivity (1738 siemens per meter) and specific surface area (1520 square meters per gram), and can thus be used directly as EC electrodes without the need for binders or current collectors, as is the case for conventional ECs. Devices made with these electrodes exhibit ultrahigh energy density values in different electrolytes while maintaining the high power density and excellent cycle stability of ECs. Moreover, these ECs maintain excellent electrochemical attributes under high mechanical stress and thus hold promise for high-power, flexible electronics.","author":[{"dropping-particle":"","family":"El-Kady","given":"Maher F.","non-dropping-particle":"","parse-names":false,"suffix":""},{"dropping-particle":"","family":"Strong","given":"Veronica","non-dropping-particle":"","parse-names":false,"suffix":""},{"dropping-particle":"","family":"Dubin","given":"Sergey","non-dropping-particle":"","parse-names":false,"suffix":""},{"dropping-particle":"","family":"Kaner","given":"Richard B.","non-dropping-particle":"","parse-names":false,"suffix":""}],"container-title":"Science","id":"ITEM-3","issue":"6074","issued":{"date-parts":[["2012","3","16"]]},"page":"1326-1330","title":"Laser Scribing of High-Performance and Flexible Graphene-Based Electrochemical Capacitors","type":"article-journal","volume":"335"},"uris":["http://www.mendeley.com/documents/?uuid=da84b3e8-6709-427d-96c1-3c10e531f303"]}],"mendeley":{"formattedCitation":"[9–11]","plainTextFormattedCitation":"[9–11]","previouslyFormattedCitation":"[9–11]"},"properties":{"noteIndex":0},"schema":"https://github.com/citation-style-language/schema/raw/master/csl-citation.json"}</w:instrText>
      </w:r>
      <w:r w:rsidR="00A3789B">
        <w:fldChar w:fldCharType="separate"/>
      </w:r>
      <w:r w:rsidR="00162540" w:rsidRPr="00162540">
        <w:rPr>
          <w:noProof/>
        </w:rPr>
        <w:t>[9–11]</w:t>
      </w:r>
      <w:r w:rsidR="00A3789B">
        <w:fldChar w:fldCharType="end"/>
      </w:r>
      <w:r w:rsidR="00CD4D8A">
        <w:t>.</w:t>
      </w:r>
    </w:p>
    <w:p w14:paraId="31732553" w14:textId="624DBD56" w:rsidR="00E06A5F" w:rsidRPr="003038D4" w:rsidRDefault="006F2D51" w:rsidP="00E06A5F">
      <w:pPr>
        <w:pStyle w:val="Els-body-text"/>
        <w:ind w:right="-28"/>
        <w:rPr>
          <w:lang w:val="en-GB"/>
        </w:rPr>
      </w:pPr>
      <w:r w:rsidRPr="006F2D51">
        <w:t xml:space="preserve">Carbon pyrolysis </w:t>
      </w:r>
      <w:r w:rsidR="00AF7687">
        <w:t>has been</w:t>
      </w:r>
      <w:r>
        <w:t xml:space="preserve"> known as</w:t>
      </w:r>
      <w:r w:rsidRPr="006F2D51">
        <w:t xml:space="preserve"> a widespread </w:t>
      </w:r>
      <w:r>
        <w:t>approach</w:t>
      </w:r>
      <w:r w:rsidRPr="006F2D51">
        <w:t xml:space="preserve"> for </w:t>
      </w:r>
      <w:r>
        <w:t>fabricating</w:t>
      </w:r>
      <w:r w:rsidRPr="006F2D51">
        <w:t xml:space="preserve"> </w:t>
      </w:r>
      <w:r>
        <w:t xml:space="preserve">graphitic </w:t>
      </w:r>
      <w:r w:rsidRPr="006F2D51">
        <w:t xml:space="preserve">carbon </w:t>
      </w:r>
      <w:r w:rsidR="00AF7687">
        <w:t>microstructures</w:t>
      </w:r>
      <w:r w:rsidRPr="006F2D51">
        <w:t>.</w:t>
      </w:r>
      <w:r w:rsidR="00AF7687">
        <w:t xml:space="preserve"> In this method, different </w:t>
      </w:r>
      <w:r w:rsidR="00AF7687" w:rsidRPr="00AF7687">
        <w:t>precursor materials</w:t>
      </w:r>
      <w:r w:rsidR="00AF7687">
        <w:t xml:space="preserve"> are used at high temperature in an inert atmosphere or </w:t>
      </w:r>
      <w:r w:rsidR="00935B15">
        <w:t xml:space="preserve">under </w:t>
      </w:r>
      <w:r w:rsidR="00AF7687">
        <w:t>vacuum for synthesis of graphitic structures</w:t>
      </w:r>
      <w:r w:rsidR="002104EC">
        <w:t xml:space="preserve">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Pr>
          <w:rStyle w:val="FootnoteReference"/>
        </w:rPr>
        <w:fldChar w:fldCharType="separate"/>
      </w:r>
      <w:r w:rsidR="00162540" w:rsidRPr="00162540">
        <w:rPr>
          <w:bCs/>
          <w:noProof/>
        </w:rPr>
        <w:t>[12]</w:t>
      </w:r>
      <w:r w:rsidR="00E87CD8">
        <w:rPr>
          <w:rStyle w:val="FootnoteReference"/>
        </w:rPr>
        <w:fldChar w:fldCharType="end"/>
      </w:r>
      <w:r w:rsidR="00650461">
        <w:t>.</w:t>
      </w:r>
      <w:r w:rsidR="00C227A9">
        <w:t xml:space="preserve"> </w:t>
      </w:r>
      <w:r w:rsidR="002104EC">
        <w:t>SU-</w:t>
      </w:r>
      <w:r w:rsidR="00A81B14">
        <w:t xml:space="preserve">8, which is known as a negative high transparency UV photoresist, is one the best commercially available precursor materials. SU-8 contains eight epoxy moieties </w:t>
      </w:r>
      <w:r w:rsidR="009B03A3">
        <w:t>that can undergo</w:t>
      </w:r>
      <w:r w:rsidR="00A81B14">
        <w:t xml:space="preserve"> </w:t>
      </w:r>
      <w:r w:rsidR="009B03A3">
        <w:t>cationic</w:t>
      </w:r>
      <w:r w:rsidR="00A81B14">
        <w:t xml:space="preserve"> polymerization </w:t>
      </w:r>
      <w:r w:rsidR="009B03A3">
        <w:t xml:space="preserve">and produce </w:t>
      </w:r>
      <w:r w:rsidR="009B03A3" w:rsidRPr="009B03A3">
        <w:t>a highly cross-linked matrix</w:t>
      </w:r>
      <w:r w:rsidR="00723B77">
        <w:t xml:space="preserve"> (Figure 1)</w:t>
      </w:r>
      <w:r w:rsidR="003E0A0F">
        <w:t xml:space="preserve">, which </w:t>
      </w:r>
      <w:r w:rsidR="00DF4471">
        <w:t xml:space="preserve">enable the fabrication of </w:t>
      </w:r>
      <w:r w:rsidR="00B36E01">
        <w:t xml:space="preserve">graphitic carbon </w:t>
      </w:r>
      <w:r w:rsidR="001120EE">
        <w:t xml:space="preserve">structures through </w:t>
      </w:r>
      <w:r w:rsidR="00ED697F">
        <w:t xml:space="preserve">conventional processes such as </w:t>
      </w:r>
      <w:r w:rsidR="00DA6EDC">
        <w:t>photolithography</w:t>
      </w:r>
      <w:r w:rsidR="006A7BB1">
        <w:t xml:space="preserve"> and pyrolysis</w:t>
      </w:r>
      <w:r w:rsidR="00ED697F">
        <w:t xml:space="preserve"> techniques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model","type":"article-journal","volume":"5"},"uris":["http://www.mendeley.com/documents/?uuid=d8259244-2d9f-4684-8ccf-b12d9cd02c12"]},{"id":"ITEM-2","itemData":{"DOI":"10.1149/1.2116707","ISSN":"00134651","abstract":"Recent advances in fabricating 3D micro- and nanostructures using carbon microelectromechanical systems, or C-MEMS, has opened up a wide variety of new and exciting applications. The development of 3D C-MEMS has been catapulted forward by the use of transparent, high-viscosity resists such as SU-8. The electrical characteristics and shrinkage of various thickness carbon films derived from SU-8 and AZ P4620 are quantified and discussed in the context of the decomposition and carbonization mechanisms of epoxy and phenolic resins. Measurements obtained reveal a thickness dependence of the resistivity at lower carbonization temperatures but not much dependence at 1000°C. Possible explanations for this low-temperature thickness dependence are given. The electrical characteristics of carbon films obtained from both types of photoresists carbonized at 1000°C are very similar to that of glassy carbon. Simulations have been carried out to demonstrate the importance of the carbon resistivity for C-MEMS devices when used in conductive media. A method for simple optimization and verification of C-MEMS device designs for use in conductive media is introduced.","author":[{"dropping-particle":"","family":"Park","given":"Benjamin Y.","non-dropping-particle":"","parse-names":false,"suffix":""},{"dropping-particle":"","family":"Taherabadi","given":"Lili","non-dropping-particle":"","parse-names":false,"suffix":""},{"dropping-particle":"","family":"Wang","given":"Chunlei","non-dropping-particle":"","parse-names":false,"suffix":""},{"dropping-particle":"","family":"Zoval","given":"Jim","non-dropping-particle":"","parse-names":false,"suffix":""},{"dropping-particle":"","family":"Madou","given":"Marc J.","non-dropping-particle":"","parse-names":false,"suffix":""}],"container-title":"Journal of The Electrochemical Society","id":"ITEM-2","issue":"12","issued":{"date-parts":[["2005"]]},"page":"J136","title":"Electrical Properties and Shrinkage of Carbonized Photoresist Films and the Implications for Carbon Microelectromechanical Systems Devices in Conductive Media","type":"article-journal","volume":"152"},"uris":["http://www.mendeley.com/documents/?uuid=6ad92835-cf4f-4895-b35a-9490debee54c"]},{"id":"ITEM-3","itemData":{"DOI":"10.1016/j.carbon.2014.01.009","ISSN":"00086223","abstract":"Carbon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mendeley":{"formattedCitation":"[12–14]","plainTextFormattedCitation":"[12–14]","previouslyFormattedCitation":"[12–14]"},"properties":{"noteIndex":0},"schema":"https://github.com/citation-style-language/schema/raw/master/csl-citation.json"}</w:instrText>
      </w:r>
      <w:r w:rsidR="00E87CD8">
        <w:rPr>
          <w:rStyle w:val="FootnoteReference"/>
        </w:rPr>
        <w:fldChar w:fldCharType="separate"/>
      </w:r>
      <w:r w:rsidR="00162540" w:rsidRPr="00162540">
        <w:rPr>
          <w:noProof/>
          <w:lang w:val="en-GB"/>
        </w:rPr>
        <w:t>[12–14]</w:t>
      </w:r>
      <w:r w:rsidR="00E87CD8">
        <w:rPr>
          <w:rStyle w:val="FootnoteReference"/>
        </w:rPr>
        <w:fldChar w:fldCharType="end"/>
      </w:r>
      <w:r w:rsidR="002104EC" w:rsidRPr="003038D4">
        <w:rPr>
          <w:lang w:val="en-GB"/>
        </w:rPr>
        <w:t>.</w:t>
      </w:r>
    </w:p>
    <w:p w14:paraId="6E111BE8" w14:textId="63DEDD61" w:rsidR="00A81B14" w:rsidRPr="009B03A3" w:rsidRDefault="009B03A3" w:rsidP="00935B15">
      <w:pPr>
        <w:pStyle w:val="Els-body-text"/>
        <w:ind w:right="-28"/>
      </w:pPr>
      <w:r>
        <w:t>Since g</w:t>
      </w:r>
      <w:r w:rsidRPr="009B03A3">
        <w:t>raphitic materials often have a distribution of crystalline domains</w:t>
      </w:r>
      <w:r>
        <w:t xml:space="preserve">, their </w:t>
      </w:r>
      <w:r w:rsidRPr="009B03A3">
        <w:t>electrochemical behavior considerably</w:t>
      </w:r>
      <w:r>
        <w:t xml:space="preserve"> depends on the microstructure. Recently, different chemical and physical methods have been applied to increase the </w:t>
      </w:r>
      <w:r w:rsidR="00E06A5F">
        <w:t>graphitization and enhance the electrochemical properties</w:t>
      </w:r>
      <w:r w:rsidR="00624A68">
        <w:t xml:space="preserve"> </w:t>
      </w:r>
      <w:r w:rsidR="00CE3100">
        <w:fldChar w:fldCharType="begin" w:fldLock="1"/>
      </w:r>
      <w:r w:rsidR="00962A2F">
        <w:instrText>ADDIN CSL_CITATION {"citationItems":[{"id":"ITEM-1","itemData":{"DOI":"10.1021/acsnano.5b03134","ISSN":"1936086X","abstract":"Graphene nanoribbon (GNR) is an important candidate for future nanoelectronics due to its high carrier mobility and dimension-controlled band gap. Polymer-templated growth is a promising method toward high quality and massive production of GNRs. However, the obtained GNRs so far are still quite defective. In order to rationally control the crystallinity of the synthesized GNRs, herein we systematically investigate the effect of polymer chemical structure on their templated growth of GNRs. We studied the morphology/dimensions, composition, graphitization degree, and electrical conductivity of GNRs derived from four different types of electrospun polymers. The four polymers polystyrene (PS), poly(vinyl alcohol) (PVA), polyvinylphenol (PVP), and Novolac (a phenolic resin) are chosen to investigate the effect of metal binding and the effect of aromatic moieties. We found that metal-binding functional groups are crucial for obtaining uniform and continuous GNRs. On the other hand, a polymer with aromatic moiet...","author":[{"dropping-particle":"","family":"Liu","given":"Nan","non-dropping-particle":"","parse-names":false,"suffix":""},{"dropping-particle":"","family":"Kim","given":"Kwanpyo","non-dropping-particle":"","parse-names":false,"suffix":""},{"dropping-particle":"","family":"Jeong","given":"Hu Young","non-dropping-particle":"","parse-names":false,"suffix":""},{"dropping-particle":"","family":"Hsu","given":"Po Chun","non-dropping-particle":"","parse-names":false,"suffix":""},{"dropping-particle":"","family":"Cui","given":"Yi","non-dropping-particle":"","parse-names":false,"suffix":""},{"dropping-particle":"","family":"Bao","given":"Zhenan","non-dropping-particle":"","parse-names":false,"suffix":""}],"container-title":"ACS Nano","id":"ITEM-1","issue":"9","issued":{"date-parts":[["2015"]]},"page":"9043-9049","title":"Effect of Chemical Structure on Polymer-Templated Growth of Graphitic Nanoribbons","type":"article-journal","volume":"9"},"uris":["http://www.mendeley.com/documents/?uuid=34d285fc-f2a7-4dfd-8d4a-9aba9c41009f"]},{"id":"ITEM-2","itemData":{"DOI":"10.1016/j.compscitech.2007.06.028","ISSN":"02663538","abstract":"Carbon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Technology","id":"ITEM-2","issue":"2","issued":{"date-parts":[["2008","2"]]},"page":"410-416","title":"The electronic transport properties and microstructure of carbon nanofiber/epoxy composites","type":"article-journal","volume":"68"},"uris":["http://www.mendeley.com/documents/?uuid=898f8ce1-ad63-4e9f-b397-5c13f4781035"]},{"id":"ITEM-3","itemData":{"DOI":"10.1016/j.carbon.2014.01.009","ISSN":"00086223","abstract":"Carbon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technologies","type":"article-journal","volume":"71"},"uris":["http://www.mendeley.com/documents/?uuid=c15b155e-62c1-4603-9407-95f1b25829cd"]},{"id":"ITEM-4","itemData":{"DOI":"10.1038/s41598-017-16424-z","ISSN":"2045-2322","abstract":"Graphitic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Reports","id":"ITEM-4","issue":"1","issued":{"date-parts":[["2017","12","29"]]},"page":"16551","title":"Graphitizing Non-graphitizable Carbons by Stress-induced Routes","type":"article-journal","volume":"7"},"uris":["http://www.mendeley.com/documents/?uuid=e7384a2b-5691-4d31-874d-a48621504ec3"]}],"mendeley":{"formattedCitation":"[14–17]","plainTextFormattedCitation":"[14–17]","previouslyFormattedCitation":"[14–17]"},"properties":{"noteIndex":0},"schema":"https://github.com/citation-style-language/schema/raw/master/csl-citation.json"}</w:instrText>
      </w:r>
      <w:r w:rsidR="00CE3100">
        <w:fldChar w:fldCharType="separate"/>
      </w:r>
      <w:r w:rsidR="00427E4B" w:rsidRPr="00427E4B">
        <w:rPr>
          <w:noProof/>
        </w:rPr>
        <w:t>[14–17]</w:t>
      </w:r>
      <w:r w:rsidR="00CE3100">
        <w:fldChar w:fldCharType="end"/>
      </w:r>
      <w:r w:rsidR="00E06A5F">
        <w:t xml:space="preserve">. </w:t>
      </w:r>
      <w:r w:rsidR="00935B15">
        <w:t>In this regard, p</w:t>
      </w:r>
      <w:r w:rsidR="00E06A5F">
        <w:t xml:space="preserve">hysical treatment </w:t>
      </w:r>
      <w:r w:rsidR="001C5137">
        <w:t>has</w:t>
      </w:r>
      <w:r w:rsidR="00E06A5F">
        <w:t xml:space="preserve"> taken into account due to being simple and cost effective</w:t>
      </w:r>
      <w:r w:rsidR="006D0193">
        <w:t>ness</w:t>
      </w:r>
      <w:r w:rsidR="00E06A5F">
        <w:t>.</w:t>
      </w:r>
    </w:p>
    <w:p w14:paraId="2049A539" w14:textId="1C13C09A" w:rsidR="009B0A48" w:rsidRPr="0093419C" w:rsidRDefault="007F54BE" w:rsidP="0053752C">
      <w:pPr>
        <w:pStyle w:val="Els-body-text"/>
        <w:ind w:right="-28"/>
      </w:pPr>
      <w:r w:rsidRPr="007F54BE">
        <w:lastRenderedPageBreak/>
        <w:t>Ghazinejad</w:t>
      </w:r>
      <w:r>
        <w:t xml:space="preserve"> </w:t>
      </w:r>
      <w:r w:rsidR="009B0A48">
        <w:t xml:space="preserve">et al. </w:t>
      </w:r>
      <w:r w:rsidR="00E87CD8">
        <w:rPr>
          <w:rStyle w:val="FootnoteReference"/>
        </w:rPr>
        <w:fldChar w:fldCharType="begin" w:fldLock="1"/>
      </w:r>
      <w:r w:rsidR="00911611">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e7384a2b-5691-4d31-874d-a48621504ec3"]}],"mendeley":{"formattedCitation":"[17]","plainTextFormattedCitation":"[17]","previouslyFormattedCitation":"[17]"},"properties":{"noteIndex":0},"schema":"https://github.com/citation-style-language/schema/raw/master/csl-citation.json"}</w:instrText>
      </w:r>
      <w:r w:rsidR="00E87CD8">
        <w:rPr>
          <w:rStyle w:val="FootnoteReference"/>
        </w:rPr>
        <w:fldChar w:fldCharType="separate"/>
      </w:r>
      <w:r w:rsidR="00911611" w:rsidRPr="00911611">
        <w:rPr>
          <w:bCs/>
          <w:noProof/>
        </w:rPr>
        <w:t>[17]</w:t>
      </w:r>
      <w:r w:rsidR="00E87CD8">
        <w:rPr>
          <w:rStyle w:val="FootnoteReference"/>
        </w:rPr>
        <w:fldChar w:fldCharType="end"/>
      </w:r>
      <w:r w:rsidR="009B0A48">
        <w:t xml:space="preserve"> investigated the effect of </w:t>
      </w:r>
      <w:r w:rsidR="009B0A48" w:rsidRPr="009B0A48">
        <w:t xml:space="preserve">electro-mechanical aspects </w:t>
      </w:r>
      <w:r w:rsidR="009B0A48">
        <w:t>on increasing the graphitization</w:t>
      </w:r>
      <w:r w:rsidR="0053752C">
        <w:t xml:space="preserve"> and</w:t>
      </w:r>
      <w:r w:rsidR="009B0A48">
        <w:t xml:space="preserve"> </w:t>
      </w:r>
      <w:r w:rsidR="009B0A48" w:rsidRPr="009B0A48">
        <w:t>molecular alignment in a polymer precursor</w:t>
      </w:r>
      <w:r w:rsidR="009B0A48">
        <w:t xml:space="preserve">. In this regard, </w:t>
      </w:r>
      <w:r w:rsidR="0053752C">
        <w:t xml:space="preserve">they used an electrospinning process in which </w:t>
      </w:r>
      <w:r w:rsidR="009B0A48">
        <w:t xml:space="preserve">an </w:t>
      </w:r>
      <w:r w:rsidR="0053752C">
        <w:t>e</w:t>
      </w:r>
      <w:r w:rsidR="009B0A48">
        <w:t>lectrohydrodynamic force were applied to unwind and orient the molecular chains</w:t>
      </w:r>
      <w:r w:rsidR="0053752C">
        <w:t xml:space="preserve"> and after stabilization they </w:t>
      </w:r>
      <w:r w:rsidR="0053752C" w:rsidRPr="0093419C">
        <w:t>pyrolysed samples. The results showed a significant enhancement in structure and properties of pyrolytic carbons.</w:t>
      </w:r>
    </w:p>
    <w:p w14:paraId="78782801" w14:textId="657FC5DE" w:rsidR="002104EC" w:rsidRDefault="00631665" w:rsidP="009B0A48">
      <w:pPr>
        <w:pStyle w:val="Els-body-text"/>
        <w:ind w:right="-28"/>
      </w:pPr>
      <w:r w:rsidRPr="0059028A">
        <w:rPr>
          <w:lang w:val="en-GB"/>
        </w:rPr>
        <w:t xml:space="preserve">On the other hand, </w:t>
      </w:r>
      <w:r w:rsidR="002104EC" w:rsidRPr="0059028A">
        <w:rPr>
          <w:lang w:val="en-GB"/>
        </w:rPr>
        <w:t xml:space="preserve">Cardenas-Benitez et al. </w:t>
      </w:r>
      <w:r w:rsidR="00E87CD8" w:rsidRPr="0093419C">
        <w:rPr>
          <w:rStyle w:val="FootnoteReference"/>
        </w:rPr>
        <w:fldChar w:fldCharType="begin" w:fldLock="1"/>
      </w:r>
      <w:r w:rsidR="00186DA3" w:rsidRPr="0059028A">
        <w:rPr>
          <w:lang w:val="en-GB"/>
        </w:rPr>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w:instrText>
      </w:r>
      <w:r w:rsidR="00186DA3" w:rsidRPr="00186DA3">
        <w:rPr>
          <w:lang w:val="en-GB"/>
        </w:rPr>
        <w:instrText>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sidRPr="0093419C">
        <w:rPr>
          <w:rStyle w:val="FootnoteReference"/>
        </w:rPr>
        <w:fldChar w:fldCharType="separate"/>
      </w:r>
      <w:r w:rsidR="00162540" w:rsidRPr="00186DA3">
        <w:rPr>
          <w:noProof/>
          <w:lang w:val="en-GB"/>
        </w:rPr>
        <w:t>[12]</w:t>
      </w:r>
      <w:r w:rsidR="00E87CD8" w:rsidRPr="0093419C">
        <w:rPr>
          <w:rStyle w:val="FootnoteReference"/>
        </w:rPr>
        <w:fldChar w:fldCharType="end"/>
      </w:r>
      <w:r w:rsidR="002104EC" w:rsidRPr="00186DA3">
        <w:rPr>
          <w:lang w:val="en-GB"/>
        </w:rPr>
        <w:t xml:space="preserve"> studied the pyrolysis-induced shrinkage of photocured SU-8 structures </w:t>
      </w:r>
      <w:r w:rsidR="00E06A5F" w:rsidRPr="00186DA3">
        <w:rPr>
          <w:lang w:val="en-GB"/>
        </w:rPr>
        <w:t>arisen from the</w:t>
      </w:r>
      <w:r w:rsidR="002104EC" w:rsidRPr="00186DA3">
        <w:rPr>
          <w:lang w:val="en-GB"/>
        </w:rPr>
        <w:t xml:space="preserve"> volatilized material/degassing and surface area of the microstructures, where the structures shrank about</w:t>
      </w:r>
      <w:r w:rsidR="0059028A">
        <w:rPr>
          <w:lang w:val="en-GB"/>
        </w:rPr>
        <w:t xml:space="preserve"> </w:t>
      </w:r>
      <w:r w:rsidR="002104EC" w:rsidRPr="00186DA3">
        <w:rPr>
          <w:lang w:val="en-GB"/>
        </w:rPr>
        <w:t xml:space="preserve">70% of their original size. </w:t>
      </w:r>
      <w:r w:rsidR="00611938">
        <w:t>T</w:t>
      </w:r>
      <w:r w:rsidR="002104EC" w:rsidRPr="0093419C">
        <w:t>he shrinkage and elongation of suspended SU-8 fibers during pyrolysis influences the resulting electrical properties</w:t>
      </w:r>
      <w:r w:rsidR="00962A2F">
        <w:t xml:space="preserve"> </w:t>
      </w:r>
      <w:r w:rsidR="00962A2F">
        <w:fldChar w:fldCharType="begin" w:fldLock="1"/>
      </w:r>
      <w:r w:rsidR="00E95FD2">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962A2F">
        <w:fldChar w:fldCharType="separate"/>
      </w:r>
      <w:r w:rsidR="00962A2F" w:rsidRPr="00962A2F">
        <w:rPr>
          <w:noProof/>
        </w:rPr>
        <w:t>[14]</w:t>
      </w:r>
      <w:r w:rsidR="00962A2F">
        <w:fldChar w:fldCharType="end"/>
      </w:r>
      <w:r w:rsidR="00F46D11">
        <w:t>.</w:t>
      </w:r>
      <w:r w:rsidR="002104EC" w:rsidRPr="0093419C">
        <w:t xml:space="preserve"> </w:t>
      </w:r>
      <w:r w:rsidR="00E95FD2" w:rsidRPr="0093419C">
        <w:t>Canton et al.</w:t>
      </w:r>
      <w:r w:rsidR="00E95FD2">
        <w:t xml:space="preserve"> </w:t>
      </w:r>
      <w:r w:rsidR="00E95FD2">
        <w:fldChar w:fldCharType="begin" w:fldLock="1"/>
      </w:r>
      <w:r w:rsidR="00B37074">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95FD2">
        <w:fldChar w:fldCharType="separate"/>
      </w:r>
      <w:r w:rsidR="00E95FD2" w:rsidRPr="00E95FD2">
        <w:rPr>
          <w:noProof/>
        </w:rPr>
        <w:t>[14]</w:t>
      </w:r>
      <w:r w:rsidR="00E95FD2">
        <w:fldChar w:fldCharType="end"/>
      </w:r>
      <w:r w:rsidR="00E95FD2">
        <w:t xml:space="preserve"> </w:t>
      </w:r>
      <w:r w:rsidR="00905389">
        <w:t>d</w:t>
      </w:r>
      <w:r w:rsidR="002104EC" w:rsidRPr="0093419C">
        <w:t xml:space="preserve">eposited </w:t>
      </w:r>
      <w:r w:rsidR="00905389">
        <w:t xml:space="preserve">SU-8 </w:t>
      </w:r>
      <w:r w:rsidR="002104EC" w:rsidRPr="0093419C">
        <w:t xml:space="preserve">fibers in supporting </w:t>
      </w:r>
      <w:r w:rsidR="007F11A4">
        <w:t xml:space="preserve">SU-8 </w:t>
      </w:r>
      <w:r w:rsidR="002104EC" w:rsidRPr="0093419C">
        <w:t xml:space="preserve">walls, as the walls shrink during pyrolysis strain forces elongate the fibers. Evidence states that the electrical conductivity increases when fibers are elongated/stretched with a decrease of their diameter </w:t>
      </w:r>
      <w:r w:rsidR="00E87CD8" w:rsidRPr="0093419C">
        <w:rPr>
          <w:rStyle w:val="FootnoteReference"/>
        </w:rPr>
        <w:fldChar w:fldCharType="begin" w:fldLock="1"/>
      </w:r>
      <w:r w:rsidR="00186DA3">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87CD8" w:rsidRPr="0093419C">
        <w:rPr>
          <w:rStyle w:val="FootnoteReference"/>
        </w:rPr>
        <w:fldChar w:fldCharType="separate"/>
      </w:r>
      <w:r w:rsidR="00162540" w:rsidRPr="00162540">
        <w:rPr>
          <w:noProof/>
        </w:rPr>
        <w:t>[14]</w:t>
      </w:r>
      <w:r w:rsidR="00E87CD8" w:rsidRPr="0093419C">
        <w:rPr>
          <w:rStyle w:val="FootnoteReference"/>
        </w:rPr>
        <w:fldChar w:fldCharType="end"/>
      </w:r>
      <w:r w:rsidR="002104EC" w:rsidRPr="0093419C">
        <w:t>.</w:t>
      </w:r>
    </w:p>
    <w:p w14:paraId="37825D80" w14:textId="1F49C8CD" w:rsidR="0012438C" w:rsidRDefault="0012438C" w:rsidP="002104EC">
      <w:pPr>
        <w:pStyle w:val="Els-body-text"/>
        <w:ind w:right="-28"/>
      </w:pPr>
    </w:p>
    <w:p w14:paraId="5E1C3DA6" w14:textId="771E8CDD" w:rsidR="0012438C" w:rsidRDefault="004F2753" w:rsidP="0012438C">
      <w:pPr>
        <w:spacing w:line="360" w:lineRule="auto"/>
        <w:jc w:val="center"/>
      </w:pPr>
      <w:r>
        <w:rPr>
          <w:noProof/>
          <w:lang w:val="en-US"/>
        </w:rPr>
        <w:drawing>
          <wp:inline distT="0" distB="0" distL="0" distR="0" wp14:anchorId="6A0EF22B" wp14:editId="15770C32">
            <wp:extent cx="3474720" cy="395794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720" cy="3957948"/>
                    </a:xfrm>
                    <a:prstGeom prst="rect">
                      <a:avLst/>
                    </a:prstGeom>
                    <a:noFill/>
                    <a:ln>
                      <a:noFill/>
                    </a:ln>
                  </pic:spPr>
                </pic:pic>
              </a:graphicData>
            </a:graphic>
          </wp:inline>
        </w:drawing>
      </w:r>
    </w:p>
    <w:p w14:paraId="7C75F546" w14:textId="1E659330" w:rsidR="0012438C" w:rsidRDefault="0012438C" w:rsidP="004F2753">
      <w:pPr>
        <w:pStyle w:val="Els-caption"/>
        <w:jc w:val="center"/>
      </w:pPr>
      <w:r>
        <w:t xml:space="preserve">Fig. 1. </w:t>
      </w:r>
      <w:r w:rsidR="004F2753">
        <w:t xml:space="preserve">Cationic photocrosslinking of SU-8 </w:t>
      </w:r>
      <w:r w:rsidR="004F2753" w:rsidRPr="004F2753">
        <w:t>on exposure to UV light</w:t>
      </w:r>
    </w:p>
    <w:p w14:paraId="03548FC5" w14:textId="77777777" w:rsidR="0012438C" w:rsidRDefault="0012438C" w:rsidP="002104EC">
      <w:pPr>
        <w:pStyle w:val="Els-body-text"/>
        <w:ind w:right="-28"/>
      </w:pPr>
    </w:p>
    <w:p w14:paraId="34A3B8FB" w14:textId="25C3318F" w:rsidR="002104EC" w:rsidRPr="0093419C" w:rsidRDefault="00726D00" w:rsidP="0053752C">
      <w:pPr>
        <w:pStyle w:val="Els-body-text"/>
        <w:ind w:right="-28"/>
      </w:pPr>
      <w:r>
        <w:t>Furthermore</w:t>
      </w:r>
      <w:r w:rsidR="002104EC" w:rsidRPr="0093419C">
        <w:t xml:space="preserve">, literature suggest that the electrical conductivity of carbon electrodes is enhanced with the execution of </w:t>
      </w:r>
      <w:r w:rsidR="00E14860">
        <w:t>pre-pyrolysis</w:t>
      </w:r>
      <w:r w:rsidR="002104EC" w:rsidRPr="0093419C">
        <w:t xml:space="preserve"> treatments, as the precursor polymer chains align within the fibers</w:t>
      </w:r>
      <w:r w:rsidR="00840234">
        <w:t xml:space="preserve"> </w:t>
      </w:r>
      <w:r w:rsidR="005E09D8">
        <w:t xml:space="preserve">yielding </w:t>
      </w:r>
      <w:r w:rsidR="00530DE3">
        <w:t xml:space="preserve">carbon structures </w:t>
      </w:r>
      <w:r w:rsidR="00DF5774">
        <w:t>with enhanced quality and crystallinity</w:t>
      </w:r>
      <w:r w:rsidR="00B37074">
        <w:t xml:space="preserve"> </w:t>
      </w:r>
      <w:r w:rsidR="00B37074">
        <w:fldChar w:fldCharType="begin" w:fldLock="1"/>
      </w:r>
      <w:r w:rsidR="001D0871">
        <w:instrText>ADDIN CSL_CITATION {"citationItems":[{"id":"ITEM-1","itemData":{"DOI":"10.1016/j.carbon.2011.12.021","ISSN":"00086223","abstract":"Single suspended carbon nanofibers on carbon micro-structures were fabricated by directed electrospinning and subsequent pyrolysis at 900 °C of carbon nanotube/polyacrylonitrile (CNT/PAN) composite material. The electrical conductivity of the nanofibers was measured at different weight fractions of CNTs. It was found that the conductivity increased almost two orders of magnitude upon adding 0.5 wt.% CNTs. The correlation between the extent of graphitization and electrical properties of the composite nanofiber was examined by various structural characterization techniques, and the presence of graphitic regions in pyrolyzed CNT/PAN nanofibers was observed that were not present in pure PAN-derived carbon. The influence of fabrication technique on the ordering of carbon sheets in electrospun nanofibers was examined and a templating effect by CNTs that leads to enhanced graphitization is suggested. © 2012 Elsevier Ltd. All rights reserved.","author":[{"dropping-particle":"","family":"Maitra","given":"Tanmoy","non-dropping-particle":"","parse-names":false,"suffix":""},{"dropping-particle":"","family":"Sharma","given":"Swati","non-dropping-particle":"","parse-names":false,"suffix":""},{"dropping-particle":"","family":"Srivastava","given":"Alok","non-dropping-particle":"","parse-names":false,"suffix":""},{"dropping-particle":"","family":"Cho","given":"Yoon Kyoung","non-dropping-particle":"","parse-names":false,"suffix":""},{"dropping-particle":"","family":"Madou","given":"Marc","non-dropping-particle":"","parse-names":false,"suffix":""},{"dropping-particle":"","family":"Sharma","given":"Ashutosh","non-dropping-particle":"","parse-names":false,"suffix":""}],"container-title":"Carbon","id":"ITEM-1","issue":"5","issued":{"date-parts":[["2012"]]},"page":"1753-1761","publisher":"Elsevier Ltd","title":"Improved graphitization and electrical conductivity of suspended carbon nanofibers derived from carbon nanotube/polyacrylonitrile composites by directed electrospinning","type":"article-journal","volume":"50"},"uris":["http://www.mendeley.com/documents/?uuid=7e6e25eb-9102-4484-853b-48bcd5802c69"]},{"id":"ITEM-2","itemData":{"DOI":"10.1021/jp061138s","ISSN":"1520-6106","abstract":"The use of carbon nanomaterials in various applications requires precise control of their surface and bulk properties. In this paper, we present a strategy for modifying the surface chemistry, wettability, and electrical conductivity of carbon tubes and films through annealing in a vacuum. Experiments were conducted with 60-300 nm nanotubes (nanopipes), produced by noncatalytic chemical vapor deposition (CVD) in a porous alumina template, and with thin films deposited by the same technique on a glassy carbon substrate having the same structure and chemistry of the CNTs. The surface of the as-produced CVD-carbon, treated with sodium hydroxide to remove the alumina template, is hydrophilic, and the bulk electrical conductivity is lower by a factor of 20 than that of fully graphitic multiwalled nanotubes (MWNT) or bulk graphite. The bulk electrical conductivity increases to the conductivity of graphite after annealing at 2000 °C in a high vacuum. The analysis of CNTs by transmission electron microscopy (TEM) and Raman spectroscopy shows the ordering of carbon accompanied by an exponential increase of the in-plane crystallite size, La, with increasing annealing temperature. Environmental scanning electron microscopy (ESEM) was used to study the interaction of CNT with water, and contact angle measurements performed using the sessile drop method on CVDcarbon films demonstrate that the contact angle increases nearly linearly with increasing annealing temperature. © 2006 American Chemical Society.","author":[{"dropping-particle":"","family":"Mattia","given":"D.","non-dropping-particle":"","parse-names":false,"suffix":""},{"dropping-particle":"","family":"Rossi","given":"M. P.","non-dropping-particle":"","parse-names":false,"suffix":""},{"dropping-particle":"","family":"Kim","given":"B. M.","non-dropping-particle":"","parse-names":false,"suffix":""},{"dropping-particle":"","family":"Korneva","given":"G.","non-dropping-particle":"","parse-names":false,"suffix":""},{"dropping-particle":"","family":"Bau","given":"H. H.","non-dropping-particle":"","parse-names":false,"suffix":""},{"dropping-particle":"","family":"Gogotsi","given":"Y.","non-dropping-particle":"","parse-names":false,"suffix":""}],"container-title":"The Journal of Physical Chemistry B","id":"ITEM-2","issue":"20","issued":{"date-parts":[["2006","5"]]},"page":"9850-9855","title":"Effect of Graphitization on the Wettability and Electrical Conductivity of CVD-Carbon Nanotubes and Films","type":"article-journal","volume":"110"},"uris":["http://www.mendeley.com/documents/?uuid=53b8163a-b4de-45c4-9473-559b0a760d04"]}],"mendeley":{"formattedCitation":"[18,19]","plainTextFormattedCitation":"[18,19]","previouslyFormattedCitation":"[16,17]"},"properties":{"noteIndex":0},"schema":"https://github.com/citation-style-language/schema/raw/master/csl-citation.json"}</w:instrText>
      </w:r>
      <w:r w:rsidR="00B37074">
        <w:fldChar w:fldCharType="separate"/>
      </w:r>
      <w:r w:rsidR="001D0871" w:rsidRPr="001D0871">
        <w:rPr>
          <w:noProof/>
        </w:rPr>
        <w:t>[18,19]</w:t>
      </w:r>
      <w:r w:rsidR="00B37074">
        <w:fldChar w:fldCharType="end"/>
      </w:r>
      <w:r w:rsidR="002104EC" w:rsidRPr="0093419C">
        <w:t xml:space="preserve">. Recent efforts </w:t>
      </w:r>
      <w:r w:rsidR="00E87CD8" w:rsidRPr="0093419C">
        <w:rPr>
          <w:rStyle w:val="FootnoteReference"/>
        </w:rPr>
        <w:fldChar w:fldCharType="begin" w:fldLock="1"/>
      </w:r>
      <w:r w:rsidR="001D0871">
        <w:instrText>ADDIN CSL_CITATION {"citationItems":[{"id":"ITEM-1","itemData":{"DOI":"10.1016/j.electacta.2018.09.013","ISSN":"00134686","abstract":"Carbon's electrochemistry depends on its type and microstructure, and how these affect the electrode's electronic density of states. We demonstrate how pyrolysis of electro-mechanically stressed Polyacrylonitrile (PAN) nanofibers, infused with carbon nanotubes, will result in a unique graphitic electrode, which possesses enhanced and multifaceted electrochemical behavior. As corroborated by materials characterization, the microstructure of the stress-activated pyrolytic carbon (SAPC) characteristically contains a high proportion of disorders in the forms of edge planes and embedded heterogeneous nitrogen atoms. These disorders introduce a range of energy states near the Fermi level, yielding enhanced kinetics in the as-synthesized SAPC electrodes. A comprehensive electrochemical study of the SAPC electrode in surface sensitive ([Fe(CN)6]3-/4-), surface insensitive ([IrCl6]2-/3-), and adsorption sensitive (dopamine) redox probes demonstrates 5–14-fold increases in its heterogeneous electron transfer rate compared to regular PAN-based carbon electrodes. The fast kinetics of SAPC electrodes in adsorption sensitive analytes translates into its capability for simultaneous detection of dopamine, uric acid, and ascorbic acid. The results point to a new class of pyrolytic carbon electrodes with an attractive electrocatalytic capacity, geared toward electrochemical sensing platforms.","author":[{"dropping-particle":"","family":"Holmberg","given":"Sunshine","non-dropping-particle":"","parse-names":false,"suffix":""},{"dropping-particle":"","family":"Ghazinejad","given":"Maziar","non-dropping-particle":"","parse-names":false,"suffix":""},{"dropping-particle":"","family":"Cho","given":"EunByul","non-dropping-particle":"","parse-names":false,"suffix":""},{"dropping-particle":"","family":"George","given":"Derosh","non-dropping-particle":"","parse-names":false,"suffix":""},{"dropping-particle":"","family":"Pollack","given":"Brandon","non-dropping-particle":"","parse-names":false,"suffix":""},{"dropping-particle":"","family":"Perebikovsky","given":"Alexandra","non-dropping-particle":"","parse-names":false,"suffix":""},{"dropping-particle":"","family":"Ragan","given":"Regina","non-dropping-particle":"","parse-names":false,"suffix":""},{"dropping-particle":"","family":"Madou","given":"Marc","non-dropping-particle":"","parse-names":false,"suffix":""}],"container-title":"Electrochimica Acta","id":"ITEM-1","issued":{"date-parts":[["2018","11"]]},"page":"639-648","publisher":"Elsevier Ltd","title":"Stress-activated pyrolytic carbon nanofibers for electrochemical platforms","type":"article-journal","volume":"290"},"uris":["http://www.mendeley.com/documents/?uuid=ddc39016-2549-4ef1-a4b6-f93368ba00c7"]},{"id":"ITEM-2","itemData":{"DOI":"10.1038/s41598-017-16424-z","ISSN":"2045-2322","abstract":"Graphitic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Reports","id":"ITEM-2","issue":"1","issued":{"date-parts":[["2017","12","29"]]},"page":"16551","title":"Graphitizing Non-graphitizable Carbons by Stress-induced Routes","type":"article-journal","volume":"7"},"uris":["http://www.mendeley.com/documents/?uuid=e7384a2b-5691-4d31-874d-a48621504ec3"]},{"id":"ITEM-3","itemData":{"DOI":"10.1016/j.compscitech.2007.06.028","ISSN":"02663538","abstract":"Carbon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Technology","id":"ITEM-3","issue":"2","issued":{"date-parts":[["2008","2"]]},"page":"410-416","title":"The electronic transport properties and microstructure of carbon nanofiber/epoxy composites","type":"article-journal","volume":"68"},"uris":["http://www.mendeley.com/documents/?uuid=898f8ce1-ad63-4e9f-b397-5c13f4781035"]}],"mendeley":{"formattedCitation":"[16,17,20]","plainTextFormattedCitation":"[16,17,20]","previouslyFormattedCitation":"[16–18]"},"properties":{"noteIndex":0},"schema":"https://github.com/citation-style-language/schema/raw/master/csl-citation.json"}</w:instrText>
      </w:r>
      <w:r w:rsidR="00E87CD8" w:rsidRPr="0093419C">
        <w:rPr>
          <w:rStyle w:val="FootnoteReference"/>
        </w:rPr>
        <w:fldChar w:fldCharType="separate"/>
      </w:r>
      <w:r w:rsidR="001D0871" w:rsidRPr="001D0871">
        <w:rPr>
          <w:noProof/>
        </w:rPr>
        <w:t>[16,17,20]</w:t>
      </w:r>
      <w:r w:rsidR="00E87CD8" w:rsidRPr="0093419C">
        <w:rPr>
          <w:rStyle w:val="FootnoteReference"/>
        </w:rPr>
        <w:fldChar w:fldCharType="end"/>
      </w:r>
      <w:r w:rsidR="002104EC" w:rsidRPr="0093419C">
        <w:t xml:space="preserve"> report carbon fibers with superior electrical conductivity, where the polymer chains are aligned with the aid of carbon nanotubes and hydro-electromechanical strain via electrospinning processes</w:t>
      </w:r>
      <w:r w:rsidR="00536B3A">
        <w:t xml:space="preserve"> </w:t>
      </w:r>
      <w:r w:rsidR="00536B3A">
        <w:fldChar w:fldCharType="begin" w:fldLock="1"/>
      </w:r>
      <w:r w:rsidR="001D0871">
        <w:instrText>ADDIN CSL_CITATION {"citationItems":[{"id":"ITEM-1","itemData":{"DOI":"10.1021/acsami.7b12104","ISSN":"1944-8244","abstract":"We report on the fabrication of a novel class of lightweight materials, polyimide-graphene nanocomposites (0.01-5 vol %), with tunable electrical conductivity. The graphene-polyimide nanocomposites exhibit an ultra-low graphene percolation threshold of 0.03 vol % and maximum dc conductivity of 0.94 S/cm, which we attribute to excellent dispersion, extraordinary electron transport in the well-dispersed graphene, high number density of graphene nanosheets, and the interactions between the aromatic moieties of the polyimide and the carbon rings in graphene. The dc conductivity data are shown to follow the power-law dependence on the graphene volume fraction near the percolation threshold. The ac conductivity of the nanocomposites is accurately represented by the extended pair-approximation model. The exponent s of the approximation is estimated to be 0.45-0.61, indicating anomalous diffusion of charge particles and a fractal structure for the conducting phase, lending support to the percolation model. Lowerature dc conductivity of the nanocomposites is well-approximated by the thermal fluctuation-induced tunneling. Wide-angle X-ray scattering and transmission electron microscopy were utilized to correlate the morphology with the electrical conductivity. The lack of maxima in X-ray indicates the loss of structural registry and short-range ordering.","author":[{"dropping-particle":"","family":"Yoonessi","given":"Mitra","non-dropping-particle":"","parse-names":false,"suffix":""},{"dropping-particle":"","family":"Gaier","given":"James R.","non-dropping-particle":"","parse-names":false,"suffix":""},{"dropping-particle":"","family":"Sahimi","given":"Muhammad","non-dropping-particle":"","parse-names":false,"suffix":""},{"dropping-particle":"","family":"Daulton","given":"Tyrone L.","non-dropping-particle":"","parse-names":false,"suffix":""},{"dropping-particle":"","family":"Kaner","given":"Richard B.","non-dropping-particle":"","parse-names":false,"suffix":""},{"dropping-particle":"","family":"Meador","given":"Michael A.","non-dropping-particle":"","parse-names":false,"suffix":""}],"container-title":"ACS Applied Materials &amp; Interfaces","id":"ITEM-1","issue":"49","issued":{"date-parts":[["2017","12","13"]]},"page":"43230-43238","title":"Fabrication of Graphene–Polyimide Nanocomposites with Superior Electrical Conductivity","type":"article-journal","volume":"9"},"uris":["http://www.mendeley.com/documents/?uuid=2acbe30e-8105-478f-b900-2d0893bd7416"]}],"mendeley":{"formattedCitation":"[21]","plainTextFormattedCitation":"[21]","previouslyFormattedCitation":"[19]"},"properties":{"noteIndex":0},"schema":"https://github.com/citation-style-language/schema/raw/master/csl-citation.json"}</w:instrText>
      </w:r>
      <w:r w:rsidR="00536B3A">
        <w:fldChar w:fldCharType="separate"/>
      </w:r>
      <w:r w:rsidR="001D0871" w:rsidRPr="001D0871">
        <w:rPr>
          <w:noProof/>
        </w:rPr>
        <w:t>[21]</w:t>
      </w:r>
      <w:r w:rsidR="00536B3A">
        <w:fldChar w:fldCharType="end"/>
      </w:r>
      <w:r w:rsidR="002104EC" w:rsidRPr="0093419C">
        <w:t>.</w:t>
      </w:r>
    </w:p>
    <w:p w14:paraId="4194DBB5" w14:textId="3CC84E1E" w:rsidR="00554E34" w:rsidRDefault="00554E34" w:rsidP="00554E34">
      <w:pPr>
        <w:pStyle w:val="Els-body-text"/>
        <w:ind w:right="-28"/>
      </w:pPr>
      <w:r w:rsidRPr="0093419C">
        <w:t>The aim of this paper was to evaluate</w:t>
      </w:r>
      <w:r>
        <w:t xml:space="preserve"> the</w:t>
      </w:r>
      <w:r w:rsidR="002104EC">
        <w:t xml:space="preserve"> effect of </w:t>
      </w:r>
      <w:r>
        <w:t>mechanical compressive</w:t>
      </w:r>
      <w:r w:rsidR="002104EC">
        <w:t xml:space="preserve"> treatment </w:t>
      </w:r>
      <w:r>
        <w:t>on</w:t>
      </w:r>
      <w:r w:rsidR="002104EC">
        <w:t xml:space="preserve"> electrical conductivity of SU-8 </w:t>
      </w:r>
      <w:r>
        <w:t>sheets.</w:t>
      </w:r>
    </w:p>
    <w:p w14:paraId="72861B2F" w14:textId="1646C7A5" w:rsidR="000B1F45" w:rsidRDefault="000B1F45" w:rsidP="00554E34">
      <w:pPr>
        <w:pStyle w:val="Els-1storder-head"/>
      </w:pPr>
      <w:bookmarkStart w:id="0" w:name="_GoBack"/>
      <w:bookmarkEnd w:id="0"/>
      <w:r w:rsidRPr="000B1F45">
        <w:t>Materials and Methods</w:t>
      </w:r>
    </w:p>
    <w:p w14:paraId="43D6CC8F" w14:textId="1E002F38" w:rsidR="006131A4" w:rsidRDefault="00597206" w:rsidP="00554E34">
      <w:pPr>
        <w:pStyle w:val="Els-body-text"/>
        <w:ind w:right="-28" w:firstLine="0"/>
      </w:pPr>
      <w:r>
        <w:t xml:space="preserve">In regarding to investigate the effect of </w:t>
      </w:r>
      <w:r w:rsidRPr="00597206">
        <w:t>the m</w:t>
      </w:r>
      <w:r>
        <w:t>echanical compressive treatment, the compressed sample was fabricated as the following steps</w:t>
      </w:r>
      <w:r w:rsidR="00723B77">
        <w:t xml:space="preserve"> (Figure 2)</w:t>
      </w:r>
      <w:r>
        <w:t>. The SU-8</w:t>
      </w:r>
      <w:r w:rsidR="000B1F45" w:rsidRPr="000B1F45">
        <w:t xml:space="preserve"> </w:t>
      </w:r>
      <w:r>
        <w:t xml:space="preserve">(2100, MicroChem, USA) was casted and its solvent evaporated by increasing </w:t>
      </w:r>
      <w:r w:rsidR="00FE73B7">
        <w:t xml:space="preserve">the hotplate </w:t>
      </w:r>
      <w:r>
        <w:t xml:space="preserve">temperature to 75 °C </w:t>
      </w:r>
      <w:r w:rsidR="00FE73B7">
        <w:t xml:space="preserve">for 4h. In the following the pre-heated SU-8 sheet was compressed by applying a compressive force about 20KN for 30minutes. </w:t>
      </w:r>
      <w:r w:rsidR="00723B77">
        <w:t>The compressed sample</w:t>
      </w:r>
      <w:r w:rsidR="00FE73B7">
        <w:t xml:space="preserve"> quickly </w:t>
      </w:r>
      <w:r w:rsidR="00723B77">
        <w:t xml:space="preserve">underwent the UV exposure and </w:t>
      </w:r>
      <w:r w:rsidR="00620ED3">
        <w:t xml:space="preserve">subsequently </w:t>
      </w:r>
      <w:r w:rsidR="00723B77">
        <w:t>pyrolyzed at 1000 °C</w:t>
      </w:r>
      <w:r w:rsidR="00620ED3">
        <w:t xml:space="preserve"> under N2 atmosphere. The control sample was fabricated without applying the mechanical compressive force. </w:t>
      </w:r>
      <w:r w:rsidR="006131A4">
        <w:t xml:space="preserve">X-ray diffraction (XRD) pattern for samples was recorded over a 2θ in the range of 5-55° using a </w:t>
      </w:r>
      <w:r w:rsidR="00554E34">
        <w:t>(</w:t>
      </w:r>
      <w:r w:rsidR="00554E34" w:rsidRPr="00BC012D">
        <w:rPr>
          <w:highlight w:val="magenta"/>
        </w:rPr>
        <w:t>Model</w:t>
      </w:r>
      <w:r w:rsidR="00554E34">
        <w:t>)</w:t>
      </w:r>
      <w:r w:rsidR="006131A4">
        <w:t xml:space="preserve"> equipped with the Cu Kα radiation source.</w:t>
      </w:r>
      <w:r w:rsidR="00514041">
        <w:t xml:space="preserve"> </w:t>
      </w:r>
      <w:r w:rsidR="006131A4">
        <w:t>The Raman studies was carried out using a Bruker Raman microscope spectrometer equipped with a 532 nm laser. The Raman maps and the averaged Raman spectra were collected across</w:t>
      </w:r>
      <w:r w:rsidR="003A41F3">
        <w:t xml:space="preserve"> 5µm-5</w:t>
      </w:r>
      <w:r w:rsidR="00514041">
        <w:t xml:space="preserve"> µm areas of samples. </w:t>
      </w:r>
      <w:r w:rsidR="006131A4">
        <w:t>The conductivity of samples, was measured using a fo</w:t>
      </w:r>
      <w:r w:rsidR="009E2887">
        <w:t>ur-point-probe. In this method four</w:t>
      </w:r>
      <w:r w:rsidR="006131A4">
        <w:t xml:space="preserve"> probes are located in contact with the sheet sample surface. The current is applied through the sample from the outer two probes and thereby the voltage drop is measured by the inner two probes</w:t>
      </w:r>
      <w:r w:rsidR="009E2887">
        <w:t xml:space="preserve"> </w:t>
      </w:r>
      <w:r w:rsidR="00E87CD8">
        <w:rPr>
          <w:rStyle w:val="FootnoteReference"/>
        </w:rPr>
        <w:fldChar w:fldCharType="begin" w:fldLock="1"/>
      </w:r>
      <w:r w:rsidR="001D0871">
        <w:instrText>ADDIN CSL_CITATION {"citationItems":[{"id":"ITEM-1","itemData":{"DOI":"10.1016/j.matdes.2017.07.034","ISSN":"02641275","abstract":"We proposed herein a facile, fast and low cost metal-free photochemical method for preparing reduced graphene oxide (rGO) by ultraviolet (UV) irradiation of a solution containing mixture of a photoinitiator such as phenylbis(2,4,6-trimethylbenzoyl)phosphine oxide (GR-XBPO) and a triethylamine (TEA) in ethanol. Free radicals are generated via photoinitiator decomposition under UV irradiation. In this process, graphene oxide (GO) rapidly reduced to graphene via extensively removal of oxygen-containing functional groups (OFGs) by free radicals in the presence of anti-oxide inhibitor such as TEA exists. Furthermore, we prepared flexible conductive micropatterns over rGO/SU-8 composites deposited on several substrates (e.g., glass, polyethylene terephthalate (PET), aluminum, and silicon) by dispersing rGO into a photocurable SU-8 resin by means of a photolithography technique. The incorporation of rGO changed the properties of the composites. Thus, the behavior of SU-8 resin shifted from insulating to conductive/antistatic upon incorporation of rGO nanocomposites. This preliminary study provides us with the opportunity to not only develop an efficient metal-free photochemical reduction route towards GO but also obtain a processable conductive micropattern by optimizing the overall processing parameters, and maximizing the advantages of them for future carbon-based nanocomposites at large scale.","author":[{"dropping-particle":"","family":"Xue","given":"Bing","non-dropping-particle":"","parse-names":false,"suffix":""},{"dropping-particle":"","family":"Zou","given":"Yingquan","non-dropping-particle":"","parse-names":false,"suffix":""},{"dropping-particle":"","family":"Yang","given":"Yuchun","non-dropping-particle":"","parse-names":false,"suffix":""}],"container-title":"Materials &amp; Design","id":"ITEM-1","issued":{"date-parts":[["2017","10"]]},"page":"505-511","publisher":"Elsevier Ltd","title":"A photochemical approach for preparing graphene and fabrication of SU-8/graphene composite conductive micropatterns","type":"article-journal","volume":"132"},"uris":["http://www.mendeley.com/documents/?uuid=486c8d2a-36c5-451f-9a96-781c2c8deeb0"]}],"mendeley":{"formattedCitation":"[22]","plainTextFormattedCitation":"[22]","previouslyFormattedCitation":"[20]"},"properties":{"noteIndex":0},"schema":"https://github.com/citation-style-language/schema/raw/master/csl-citation.json"}</w:instrText>
      </w:r>
      <w:r w:rsidR="00E87CD8">
        <w:rPr>
          <w:rStyle w:val="FootnoteReference"/>
        </w:rPr>
        <w:fldChar w:fldCharType="separate"/>
      </w:r>
      <w:r w:rsidR="001D0871" w:rsidRPr="001D0871">
        <w:rPr>
          <w:noProof/>
        </w:rPr>
        <w:t>[22]</w:t>
      </w:r>
      <w:r w:rsidR="00E87CD8">
        <w:rPr>
          <w:rStyle w:val="FootnoteReference"/>
        </w:rPr>
        <w:fldChar w:fldCharType="end"/>
      </w:r>
      <w:r w:rsidR="006131A4">
        <w:t xml:space="preserve">. In very thin sheet samples the resistivity is calculated using </w:t>
      </w:r>
      <w:r w:rsidR="003F6061">
        <w:t>the following equation</w:t>
      </w:r>
      <w:r w:rsidR="009B0A48">
        <w:t xml:space="preserve"> (1)</w:t>
      </w:r>
      <w:r w:rsidR="003F6061">
        <w:t>:</w:t>
      </w:r>
    </w:p>
    <w:p w14:paraId="227257A7" w14:textId="01027D28" w:rsidR="006131A4" w:rsidRDefault="003F6061" w:rsidP="0030484E">
      <w:pPr>
        <w:pStyle w:val="Els-body-text"/>
        <w:ind w:right="-28"/>
      </w:pPr>
      <w:r w:rsidRPr="003F6061">
        <w:rPr>
          <w:noProof/>
        </w:rPr>
        <w:drawing>
          <wp:anchor distT="0" distB="0" distL="114300" distR="114300" simplePos="0" relativeHeight="251686400" behindDoc="0" locked="0" layoutInCell="1" allowOverlap="1" wp14:anchorId="3DBD1DBB" wp14:editId="774A4C60">
            <wp:simplePos x="0" y="0"/>
            <wp:positionH relativeFrom="column">
              <wp:posOffset>294005</wp:posOffset>
            </wp:positionH>
            <wp:positionV relativeFrom="paragraph">
              <wp:posOffset>5080</wp:posOffset>
            </wp:positionV>
            <wp:extent cx="1005840" cy="365349"/>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840" cy="3653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C3CD3" w14:textId="38A724CF" w:rsidR="0030484E" w:rsidRDefault="009B0A48" w:rsidP="0030484E">
      <w:pPr>
        <w:pStyle w:val="Els-body-text"/>
        <w:ind w:right="-28"/>
      </w:pPr>
      <w:r>
        <w:t xml:space="preserve">                                          (1)            </w:t>
      </w:r>
    </w:p>
    <w:p w14:paraId="17996302" w14:textId="77777777" w:rsidR="006131A4" w:rsidRDefault="006131A4" w:rsidP="006131A4">
      <w:pPr>
        <w:pStyle w:val="Els-body-text"/>
        <w:ind w:right="-28"/>
      </w:pPr>
    </w:p>
    <w:p w14:paraId="0479D405" w14:textId="7278062F" w:rsidR="006131A4" w:rsidRDefault="006131A4" w:rsidP="006131A4">
      <w:pPr>
        <w:pStyle w:val="Els-body-text"/>
        <w:ind w:right="-28"/>
      </w:pPr>
      <w:r>
        <w:t>Where, V is the voltage, I is the applied current, and t is the thickness of the thin sample sheet.</w:t>
      </w:r>
    </w:p>
    <w:p w14:paraId="00F353E8" w14:textId="11E6ACFF" w:rsidR="000B1F45" w:rsidRDefault="000B1F45" w:rsidP="000B1F45">
      <w:pPr>
        <w:pStyle w:val="Els-body-text"/>
        <w:ind w:right="-28"/>
      </w:pPr>
    </w:p>
    <w:p w14:paraId="3C1D0FEC" w14:textId="1100A446" w:rsidR="000B1F45" w:rsidRDefault="009C2BE4" w:rsidP="000B1F45">
      <w:pPr>
        <w:spacing w:line="360" w:lineRule="auto"/>
        <w:jc w:val="center"/>
      </w:pPr>
      <w:r>
        <w:rPr>
          <w:noProof/>
          <w:lang w:val="en-US"/>
        </w:rPr>
        <w:drawing>
          <wp:inline distT="0" distB="0" distL="0" distR="0" wp14:anchorId="60AAC654" wp14:editId="6589B214">
            <wp:extent cx="3291840" cy="1472038"/>
            <wp:effectExtent l="0" t="0" r="381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1840" cy="1472038"/>
                    </a:xfrm>
                    <a:prstGeom prst="rect">
                      <a:avLst/>
                    </a:prstGeom>
                  </pic:spPr>
                </pic:pic>
              </a:graphicData>
            </a:graphic>
          </wp:inline>
        </w:drawing>
      </w:r>
    </w:p>
    <w:p w14:paraId="46E62AA6" w14:textId="38FCC6D6" w:rsidR="000B1F45" w:rsidRDefault="000B1F45" w:rsidP="00E42FF8">
      <w:pPr>
        <w:pStyle w:val="Els-caption"/>
        <w:jc w:val="center"/>
      </w:pPr>
      <w:r>
        <w:t xml:space="preserve">Fig. </w:t>
      </w:r>
      <w:r w:rsidR="009C2BE4">
        <w:t>2</w:t>
      </w:r>
      <w:r>
        <w:t xml:space="preserve">. </w:t>
      </w:r>
      <w:r w:rsidR="009C2BE4" w:rsidRPr="009C2BE4">
        <w:t>Schematic diagram of the</w:t>
      </w:r>
      <w:r w:rsidR="00723B77">
        <w:t xml:space="preserve"> fabrication process for samples</w:t>
      </w:r>
    </w:p>
    <w:p w14:paraId="5464CA4B" w14:textId="77777777" w:rsidR="00554E34" w:rsidRDefault="00554E34" w:rsidP="00E42FF8">
      <w:pPr>
        <w:pStyle w:val="Els-caption"/>
        <w:jc w:val="center"/>
      </w:pPr>
    </w:p>
    <w:p w14:paraId="2E7E556A" w14:textId="1A79A780" w:rsidR="000B1F45" w:rsidRPr="0030484E" w:rsidRDefault="000B1F45" w:rsidP="00554E34">
      <w:pPr>
        <w:pStyle w:val="Els-1storder-head"/>
        <w:rPr>
          <w:b w:val="0"/>
        </w:rPr>
      </w:pPr>
      <w:r w:rsidRPr="00554E34">
        <w:t>Results and discussion</w:t>
      </w:r>
    </w:p>
    <w:p w14:paraId="1A715EDC" w14:textId="61BC3F11" w:rsidR="000B1F45" w:rsidRDefault="00514041" w:rsidP="000B1F45">
      <w:pPr>
        <w:pStyle w:val="Els-body-text"/>
        <w:ind w:right="-28"/>
      </w:pPr>
      <w:r w:rsidRPr="00514041">
        <w:t>Conductivity measurement is known as a very efficient method regarding evaluation the extent of graphitization and thereby measuring the resistance. In this regards the conductivity of samples was measured using a four-point-probe. Figure</w:t>
      </w:r>
      <w:r w:rsidR="00554E34">
        <w:t xml:space="preserve"> 3</w:t>
      </w:r>
      <w:r w:rsidRPr="00514041">
        <w:t xml:space="preserve"> shows the average conductivity of samples and accordingly there is no significant differences between the conductivity of two samples. This result shows that the mechanical compressive treatment does not significantly affect the conductivity.</w:t>
      </w:r>
    </w:p>
    <w:p w14:paraId="16E8FCA7" w14:textId="1DAC79CC" w:rsidR="009A42EB" w:rsidRDefault="00E42FF8" w:rsidP="000B1F45">
      <w:pPr>
        <w:pStyle w:val="Els-body-text"/>
        <w:ind w:right="-28"/>
      </w:pPr>
      <w:r>
        <w:rPr>
          <w:noProof/>
        </w:rPr>
        <w:drawing>
          <wp:anchor distT="0" distB="0" distL="114300" distR="114300" simplePos="0" relativeHeight="251671040" behindDoc="0" locked="0" layoutInCell="1" allowOverlap="1" wp14:anchorId="1972FD5C" wp14:editId="228799C7">
            <wp:simplePos x="0" y="0"/>
            <wp:positionH relativeFrom="page">
              <wp:align>center</wp:align>
            </wp:positionH>
            <wp:positionV relativeFrom="paragraph">
              <wp:posOffset>9525</wp:posOffset>
            </wp:positionV>
            <wp:extent cx="3108960" cy="18700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1870075"/>
                    </a:xfrm>
                    <a:prstGeom prst="rect">
                      <a:avLst/>
                    </a:prstGeom>
                    <a:noFill/>
                  </pic:spPr>
                </pic:pic>
              </a:graphicData>
            </a:graphic>
            <wp14:sizeRelH relativeFrom="margin">
              <wp14:pctWidth>0</wp14:pctWidth>
            </wp14:sizeRelH>
            <wp14:sizeRelV relativeFrom="margin">
              <wp14:pctHeight>0</wp14:pctHeight>
            </wp14:sizeRelV>
          </wp:anchor>
        </w:drawing>
      </w:r>
    </w:p>
    <w:p w14:paraId="5E209F1D" w14:textId="24604E67" w:rsidR="009A42EB" w:rsidRDefault="009A42EB" w:rsidP="000B1F45">
      <w:pPr>
        <w:pStyle w:val="Els-body-text"/>
        <w:ind w:right="-28"/>
      </w:pPr>
    </w:p>
    <w:p w14:paraId="388B527F" w14:textId="68956D36" w:rsidR="009A42EB" w:rsidRDefault="009A42EB" w:rsidP="000B1F45">
      <w:pPr>
        <w:pStyle w:val="Els-body-text"/>
        <w:ind w:right="-28"/>
      </w:pPr>
    </w:p>
    <w:p w14:paraId="6C68B1D0" w14:textId="3944C12B" w:rsidR="009A42EB" w:rsidRDefault="009A42EB" w:rsidP="000B1F45">
      <w:pPr>
        <w:pStyle w:val="Els-body-text"/>
        <w:ind w:right="-28"/>
      </w:pPr>
    </w:p>
    <w:p w14:paraId="692C338D" w14:textId="74CC63A8" w:rsidR="009A42EB" w:rsidRDefault="009A42EB" w:rsidP="000B1F45">
      <w:pPr>
        <w:pStyle w:val="Els-body-text"/>
        <w:ind w:right="-28"/>
      </w:pPr>
    </w:p>
    <w:p w14:paraId="3EBDC232" w14:textId="6F6F84F7" w:rsidR="009A42EB" w:rsidRDefault="009A42EB" w:rsidP="000B1F45">
      <w:pPr>
        <w:pStyle w:val="Els-body-text"/>
        <w:ind w:right="-28"/>
      </w:pPr>
    </w:p>
    <w:p w14:paraId="4EC6189E" w14:textId="39C4221B" w:rsidR="009A42EB" w:rsidRDefault="009A42EB" w:rsidP="000B1F45">
      <w:pPr>
        <w:pStyle w:val="Els-body-text"/>
        <w:ind w:right="-28"/>
      </w:pPr>
    </w:p>
    <w:p w14:paraId="12A39642" w14:textId="0CE13C49" w:rsidR="009A42EB" w:rsidRDefault="009A42EB" w:rsidP="000B1F45">
      <w:pPr>
        <w:pStyle w:val="Els-body-text"/>
        <w:ind w:right="-28"/>
      </w:pPr>
    </w:p>
    <w:p w14:paraId="1E7BAD6B" w14:textId="77777777" w:rsidR="00E42FF8" w:rsidRDefault="00E42FF8" w:rsidP="000B1F45">
      <w:pPr>
        <w:pStyle w:val="Els-body-text"/>
        <w:ind w:right="-28"/>
      </w:pPr>
    </w:p>
    <w:p w14:paraId="01BFF435" w14:textId="39535944" w:rsidR="00E42FF8" w:rsidRDefault="00E42FF8" w:rsidP="000B1F45">
      <w:pPr>
        <w:pStyle w:val="Els-body-text"/>
        <w:ind w:right="-28"/>
      </w:pPr>
    </w:p>
    <w:p w14:paraId="0DBEE69A" w14:textId="6CC2F857" w:rsidR="00E42FF8" w:rsidRDefault="00E42FF8" w:rsidP="000B1F45">
      <w:pPr>
        <w:pStyle w:val="Els-body-text"/>
        <w:ind w:right="-28"/>
      </w:pPr>
    </w:p>
    <w:p w14:paraId="3A7000AB" w14:textId="77777777" w:rsidR="00E42FF8" w:rsidRDefault="00E42FF8" w:rsidP="000B1F45">
      <w:pPr>
        <w:pStyle w:val="Els-body-text"/>
        <w:ind w:right="-28"/>
      </w:pPr>
    </w:p>
    <w:p w14:paraId="73F35190" w14:textId="77777777" w:rsidR="00E42FF8" w:rsidRDefault="00E42FF8" w:rsidP="000B1F45">
      <w:pPr>
        <w:pStyle w:val="Els-body-text"/>
        <w:ind w:right="-28"/>
      </w:pPr>
    </w:p>
    <w:p w14:paraId="07958ACE" w14:textId="2B6A370D" w:rsidR="00E42FF8" w:rsidRPr="00554E34" w:rsidRDefault="00E42FF8" w:rsidP="00E42FF8">
      <w:pPr>
        <w:pStyle w:val="Els-caption"/>
        <w:jc w:val="center"/>
      </w:pPr>
      <w:r w:rsidRPr="00554E34">
        <w:t xml:space="preserve">Fig. </w:t>
      </w:r>
      <w:r w:rsidR="00554E34" w:rsidRPr="00554E34">
        <w:t>3</w:t>
      </w:r>
      <w:r w:rsidRPr="00554E34">
        <w:t>. Average conductivity of samples, according to the analysis of variances, the difference between quantities with similar superscripts(a) is not significant (p &gt; 0.05).</w:t>
      </w:r>
    </w:p>
    <w:p w14:paraId="52682891" w14:textId="2291DA51" w:rsidR="00E42FF8" w:rsidRDefault="00E42FF8" w:rsidP="00E42FF8">
      <w:pPr>
        <w:pStyle w:val="Els-body-text"/>
        <w:ind w:right="-28" w:firstLine="0"/>
      </w:pPr>
    </w:p>
    <w:p w14:paraId="3FA5AA2B" w14:textId="47B8076F" w:rsidR="00514041" w:rsidRDefault="00514041" w:rsidP="000B1F45">
      <w:pPr>
        <w:pStyle w:val="Els-body-text"/>
        <w:ind w:right="-28"/>
      </w:pPr>
      <w:r w:rsidRPr="00514041">
        <w:t>The uniformity of graphitization microstructures can be evaluated by Raman Spectroscopy. Figure</w:t>
      </w:r>
      <w:r w:rsidR="00554E34">
        <w:t xml:space="preserve"> 4</w:t>
      </w:r>
      <w:r w:rsidRPr="00514041">
        <w:t xml:space="preserve"> shows the average Raman spectra of different samples. There are two character</w:t>
      </w:r>
      <w:r w:rsidR="00554E34">
        <w:t>istic peaks at 1367 and 1606 cm</w:t>
      </w:r>
      <w:r w:rsidRPr="00554E34">
        <w:rPr>
          <w:vertAlign w:val="superscript"/>
        </w:rPr>
        <w:t>-1</w:t>
      </w:r>
      <w:r w:rsidRPr="00514041">
        <w:t xml:space="preserve"> which respectively assigned with D and G. The G peak arises from the stretching motion of the sp</w:t>
      </w:r>
      <w:r w:rsidRPr="00554E34">
        <w:rPr>
          <w:vertAlign w:val="superscript"/>
        </w:rPr>
        <w:t>2</w:t>
      </w:r>
      <w:r w:rsidRPr="00514041">
        <w:t>-hybridized carbon-carbon bond in graphitic materials and D peak corresponds to the disorder structure. In this regard, the intensity ration of D peak to G peak is used for evaluation the quality of graphitization. Hence, the higher the D to G ratio is related to the lower alignment of graphitic planes and thereby lower degree of graphitization in the carbon structure</w:t>
      </w:r>
      <w:r w:rsidR="009E2887">
        <w:t xml:space="preserve"> </w:t>
      </w:r>
      <w:r w:rsidR="00E87CD8">
        <w:rPr>
          <w:rStyle w:val="FootnoteReference"/>
        </w:rPr>
        <w:fldChar w:fldCharType="begin" w:fldLock="1"/>
      </w:r>
      <w:r w:rsidR="001D0871">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Pyrolysis","id":"ITEM-1","issued":{"date-parts":[["2017","5"]]},"page":"91-99","title":"High temperature SU-8 pyrolysis for fabrication of carbon electrodes","type":"article-journal","volume":"125"},"uris":["http://www.mendeley.com/documents/?uuid=d278e1f1-08b3-4538-83fe-b55293be2c43"]}],"mendeley":{"formattedCitation":"[23]","plainTextFormattedCitation":"[23]","previouslyFormattedCitation":"[21]"},"properties":{"noteIndex":0},"schema":"https://github.com/citation-style-language/schema/raw/master/csl-citation.json"}</w:instrText>
      </w:r>
      <w:r w:rsidR="00E87CD8">
        <w:rPr>
          <w:rStyle w:val="FootnoteReference"/>
        </w:rPr>
        <w:fldChar w:fldCharType="separate"/>
      </w:r>
      <w:r w:rsidR="001D0871" w:rsidRPr="001D0871">
        <w:rPr>
          <w:bCs/>
          <w:noProof/>
        </w:rPr>
        <w:t>[23]</w:t>
      </w:r>
      <w:r w:rsidR="00E87CD8">
        <w:rPr>
          <w:rStyle w:val="FootnoteReference"/>
        </w:rPr>
        <w:fldChar w:fldCharType="end"/>
      </w:r>
      <w:r w:rsidRPr="00514041">
        <w:t>. As it can be seen in Figure</w:t>
      </w:r>
      <w:r w:rsidR="00554E34">
        <w:t xml:space="preserve"> 4</w:t>
      </w:r>
      <w:r w:rsidRPr="00514041">
        <w:t>, the intensity of peaks is the same and it means that the mechanical compressive treatment does not change the graphitization microstructure. Furthermore, the mapping Raman Spectroscopy is depicted in Figure and shows the uniform mapping for two samples. This uniformity corresponds to the uniform graphitization microstructures of samples.</w:t>
      </w:r>
    </w:p>
    <w:p w14:paraId="50ECBC67" w14:textId="07ED78E7" w:rsidR="00723B77" w:rsidRDefault="00723B77" w:rsidP="000B1F45">
      <w:pPr>
        <w:pStyle w:val="Els-body-text"/>
        <w:ind w:right="-28"/>
      </w:pPr>
    </w:p>
    <w:p w14:paraId="744801D2" w14:textId="1093EF11" w:rsidR="003A41F3" w:rsidRDefault="003A41F3" w:rsidP="000B1F45">
      <w:pPr>
        <w:pStyle w:val="Els-body-text"/>
        <w:ind w:right="-28"/>
      </w:pPr>
    </w:p>
    <w:p w14:paraId="5C54F193" w14:textId="71E459E3" w:rsidR="003A41F3" w:rsidRDefault="00F9700E" w:rsidP="000B1F45">
      <w:pPr>
        <w:pStyle w:val="Els-body-text"/>
        <w:ind w:right="-28"/>
      </w:pPr>
      <w:r>
        <w:rPr>
          <w:noProof/>
        </w:rPr>
        <mc:AlternateContent>
          <mc:Choice Requires="wpg">
            <w:drawing>
              <wp:anchor distT="0" distB="0" distL="114300" distR="114300" simplePos="0" relativeHeight="251642368" behindDoc="0" locked="0" layoutInCell="1" allowOverlap="1" wp14:anchorId="067B9FA3" wp14:editId="1290EC91">
                <wp:simplePos x="0" y="0"/>
                <wp:positionH relativeFrom="column">
                  <wp:posOffset>429260</wp:posOffset>
                </wp:positionH>
                <wp:positionV relativeFrom="paragraph">
                  <wp:posOffset>11430</wp:posOffset>
                </wp:positionV>
                <wp:extent cx="5010785" cy="327660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010785" cy="3276600"/>
                          <a:chOff x="0" y="0"/>
                          <a:chExt cx="5010785" cy="3276600"/>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pic:spPr>
                      </pic:pic>
                      <pic:pic xmlns:pic="http://schemas.openxmlformats.org/drawingml/2006/picture">
                        <pic:nvPicPr>
                          <pic:cNvPr id="17" name="Picture 17" descr="D:\127___08\Alan\Project\SU8\Raman\Main File\Figures\Best.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000375" y="0"/>
                            <a:ext cx="1986915" cy="1554480"/>
                          </a:xfrm>
                          <a:prstGeom prst="rect">
                            <a:avLst/>
                          </a:prstGeom>
                          <a:noFill/>
                          <a:ln>
                            <a:noFill/>
                          </a:ln>
                        </pic:spPr>
                      </pic:pic>
                      <pic:pic xmlns:pic="http://schemas.openxmlformats.org/drawingml/2006/picture">
                        <pic:nvPicPr>
                          <pic:cNvPr id="18" name="Picture 18" descr="D:\127___08\Alan\Project\SU8\Raman\Main File\Figures\Blank.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38475" y="1676400"/>
                            <a:ext cx="1972310" cy="1554480"/>
                          </a:xfrm>
                          <a:prstGeom prst="rect">
                            <a:avLst/>
                          </a:prstGeom>
                          <a:noFill/>
                          <a:ln>
                            <a:noFill/>
                          </a:ln>
                        </pic:spPr>
                      </pic:pic>
                    </wpg:wgp>
                  </a:graphicData>
                </a:graphic>
              </wp:anchor>
            </w:drawing>
          </mc:Choice>
          <mc:Fallback>
            <w:pict>
              <v:group w14:anchorId="57E42285" id="Group 19" o:spid="_x0000_s1026" style="position:absolute;margin-left:33.8pt;margin-top:.9pt;width:394.55pt;height:258pt;z-index:251642368" coordsize="50107,327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">
                  <v:imagedata r:id="rId16" o:title=""/>
                </v:shape>
                <v:shape id="Picture 17" o:spid="_x0000_s1028" type="#_x0000_t75" style="position:absolute;left:30003;width:19869;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">
                  <v:imagedata r:id="rId17" o:title="Best"/>
                </v:shape>
                <v:shape id="Picture 18" o:spid="_x0000_s1029" type="#_x0000_t75" style="position:absolute;left:30384;top:16764;width:1972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">
                  <v:imagedata r:id="rId18" o:title="Blank"/>
                </v:shape>
                <w10:wrap type="square"/>
              </v:group>
            </w:pict>
          </mc:Fallback>
        </mc:AlternateContent>
      </w:r>
    </w:p>
    <w:p w14:paraId="291F05A9" w14:textId="7FB70138" w:rsidR="003A41F3" w:rsidRDefault="003A41F3" w:rsidP="000B1F45">
      <w:pPr>
        <w:pStyle w:val="Els-body-text"/>
        <w:ind w:right="-28"/>
      </w:pPr>
    </w:p>
    <w:p w14:paraId="2032295C" w14:textId="329158E0" w:rsidR="003A41F3" w:rsidRDefault="003A41F3" w:rsidP="000B1F45">
      <w:pPr>
        <w:pStyle w:val="Els-body-text"/>
        <w:ind w:right="-28"/>
      </w:pPr>
    </w:p>
    <w:p w14:paraId="3A231C00" w14:textId="76669B45" w:rsidR="003A41F3" w:rsidRDefault="003A41F3" w:rsidP="000B1F45">
      <w:pPr>
        <w:pStyle w:val="Els-body-text"/>
        <w:ind w:right="-28"/>
      </w:pPr>
    </w:p>
    <w:p w14:paraId="04DF6579" w14:textId="3A7C9EE6" w:rsidR="003A41F3" w:rsidRDefault="003A41F3" w:rsidP="000B1F45">
      <w:pPr>
        <w:pStyle w:val="Els-body-text"/>
        <w:ind w:right="-28"/>
      </w:pPr>
    </w:p>
    <w:p w14:paraId="0DAD9325" w14:textId="692DD6A7" w:rsidR="003A41F3" w:rsidRDefault="003A41F3" w:rsidP="000B1F45">
      <w:pPr>
        <w:pStyle w:val="Els-body-text"/>
        <w:ind w:right="-28"/>
      </w:pPr>
    </w:p>
    <w:p w14:paraId="6BAD5A60" w14:textId="46DEFCF9" w:rsidR="003A41F3" w:rsidRDefault="003A41F3" w:rsidP="000B1F45">
      <w:pPr>
        <w:pStyle w:val="Els-body-text"/>
        <w:ind w:right="-28"/>
      </w:pPr>
    </w:p>
    <w:p w14:paraId="7BF32DAE" w14:textId="3BB6915D" w:rsidR="003A41F3" w:rsidRDefault="003A41F3" w:rsidP="000B1F45">
      <w:pPr>
        <w:pStyle w:val="Els-body-text"/>
        <w:ind w:right="-28"/>
      </w:pPr>
    </w:p>
    <w:p w14:paraId="65F36072" w14:textId="518E797C" w:rsidR="003A41F3" w:rsidRDefault="003A41F3" w:rsidP="000B1F45">
      <w:pPr>
        <w:pStyle w:val="Els-body-text"/>
        <w:ind w:right="-28"/>
      </w:pPr>
    </w:p>
    <w:p w14:paraId="42205006" w14:textId="5579D0A7" w:rsidR="003A41F3" w:rsidRDefault="003A41F3" w:rsidP="000B1F45">
      <w:pPr>
        <w:pStyle w:val="Els-body-text"/>
        <w:ind w:right="-28"/>
      </w:pPr>
    </w:p>
    <w:p w14:paraId="70C159D0" w14:textId="01331A9A" w:rsidR="003A41F3" w:rsidRDefault="003A41F3" w:rsidP="000B1F45">
      <w:pPr>
        <w:pStyle w:val="Els-body-text"/>
        <w:ind w:right="-28"/>
      </w:pPr>
    </w:p>
    <w:p w14:paraId="6D27E0F8" w14:textId="2C6FBD41" w:rsidR="003A41F3" w:rsidRDefault="003A41F3" w:rsidP="000B1F45">
      <w:pPr>
        <w:pStyle w:val="Els-body-text"/>
        <w:ind w:right="-28"/>
      </w:pPr>
    </w:p>
    <w:p w14:paraId="6647E482" w14:textId="0A5A5153" w:rsidR="003A41F3" w:rsidRDefault="003A41F3" w:rsidP="000B1F45">
      <w:pPr>
        <w:pStyle w:val="Els-body-text"/>
        <w:ind w:right="-28"/>
      </w:pPr>
    </w:p>
    <w:p w14:paraId="19795819" w14:textId="541AD7CA" w:rsidR="003A41F3" w:rsidRDefault="003A41F3" w:rsidP="000B1F45">
      <w:pPr>
        <w:pStyle w:val="Els-body-text"/>
        <w:ind w:right="-28"/>
      </w:pPr>
    </w:p>
    <w:p w14:paraId="18E59AB3" w14:textId="2A932301" w:rsidR="003A41F3" w:rsidRDefault="003A41F3" w:rsidP="000B1F45">
      <w:pPr>
        <w:pStyle w:val="Els-body-text"/>
        <w:ind w:right="-28"/>
      </w:pPr>
    </w:p>
    <w:p w14:paraId="1432FFAD" w14:textId="18AF328D" w:rsidR="003A41F3" w:rsidRDefault="003A41F3" w:rsidP="000B1F45">
      <w:pPr>
        <w:pStyle w:val="Els-body-text"/>
        <w:ind w:right="-28"/>
      </w:pPr>
    </w:p>
    <w:p w14:paraId="72A079A2" w14:textId="77777777" w:rsidR="003A41F3" w:rsidRDefault="003A41F3" w:rsidP="00514041">
      <w:pPr>
        <w:pStyle w:val="Els-body-text"/>
        <w:ind w:right="-28"/>
      </w:pPr>
    </w:p>
    <w:p w14:paraId="27D081D4" w14:textId="77777777" w:rsidR="003A41F3" w:rsidRDefault="003A41F3" w:rsidP="00514041">
      <w:pPr>
        <w:pStyle w:val="Els-body-text"/>
        <w:ind w:right="-28"/>
      </w:pPr>
    </w:p>
    <w:p w14:paraId="00E96F89" w14:textId="77777777" w:rsidR="003A41F3" w:rsidRDefault="003A41F3" w:rsidP="00514041">
      <w:pPr>
        <w:pStyle w:val="Els-body-text"/>
        <w:ind w:right="-28"/>
      </w:pPr>
    </w:p>
    <w:p w14:paraId="64BA6A0B" w14:textId="7336D67A" w:rsidR="003A41F3" w:rsidRDefault="003A41F3" w:rsidP="00514041">
      <w:pPr>
        <w:pStyle w:val="Els-body-text"/>
        <w:ind w:right="-28"/>
      </w:pPr>
    </w:p>
    <w:p w14:paraId="408E69DF" w14:textId="3155422A" w:rsidR="003A41F3" w:rsidRDefault="003A41F3" w:rsidP="00514041">
      <w:pPr>
        <w:pStyle w:val="Els-body-text"/>
        <w:ind w:right="-28"/>
      </w:pPr>
    </w:p>
    <w:p w14:paraId="184A469C" w14:textId="77777777" w:rsidR="003A41F3" w:rsidRDefault="003A41F3" w:rsidP="00514041">
      <w:pPr>
        <w:pStyle w:val="Els-body-text"/>
        <w:ind w:right="-28"/>
      </w:pPr>
    </w:p>
    <w:p w14:paraId="29F4FECE" w14:textId="764EAB84" w:rsidR="003A41F3" w:rsidRDefault="003A41F3" w:rsidP="00514041">
      <w:pPr>
        <w:pStyle w:val="Els-body-text"/>
        <w:ind w:right="-28"/>
      </w:pPr>
    </w:p>
    <w:p w14:paraId="4FCFEE93" w14:textId="55B2F105" w:rsidR="003A41F3" w:rsidRPr="00554E34" w:rsidRDefault="00554E34" w:rsidP="00F9700E">
      <w:pPr>
        <w:pStyle w:val="Els-body-text"/>
        <w:ind w:right="-28"/>
        <w:jc w:val="center"/>
        <w:rPr>
          <w:sz w:val="16"/>
          <w:szCs w:val="16"/>
        </w:rPr>
      </w:pPr>
      <w:r w:rsidRPr="00554E34">
        <w:rPr>
          <w:sz w:val="16"/>
          <w:szCs w:val="16"/>
        </w:rPr>
        <w:t>Figure 4</w:t>
      </w:r>
      <w:r w:rsidR="00F9700E" w:rsidRPr="00554E34">
        <w:rPr>
          <w:sz w:val="16"/>
          <w:szCs w:val="16"/>
        </w:rPr>
        <w:t>: Average Raman spectrum of a) Control Sample and b) Compressed Sample. Mapping of Raman spectroscopy of c) Control Sample and d) Compressed Sample.</w:t>
      </w:r>
    </w:p>
    <w:p w14:paraId="550439F8" w14:textId="77777777" w:rsidR="003A41F3" w:rsidRDefault="003A41F3" w:rsidP="00514041">
      <w:pPr>
        <w:pStyle w:val="Els-body-text"/>
        <w:ind w:right="-28"/>
      </w:pPr>
    </w:p>
    <w:p w14:paraId="6D77D0E0" w14:textId="207224BB" w:rsidR="00514041" w:rsidRDefault="00514041" w:rsidP="00514041">
      <w:pPr>
        <w:pStyle w:val="Els-body-text"/>
        <w:ind w:right="-28"/>
      </w:pPr>
      <w:r w:rsidRPr="00514041">
        <w:t>We also carried out XRD analysis to evaluate the crystalline microstructure. The results are shown in Figure</w:t>
      </w:r>
      <w:r w:rsidR="00554E34">
        <w:t xml:space="preserve"> 5</w:t>
      </w:r>
      <w:r w:rsidRPr="00514041">
        <w:t xml:space="preserve"> and two broad diffraction peaks can be observed in both the samples, in 22° and 55°. The broad band at 22° and 55 are related to (002) plane and (100) plane respectively</w:t>
      </w:r>
      <w:r w:rsidR="00406F1E">
        <w:t xml:space="preserve"> </w:t>
      </w:r>
      <w:r w:rsidR="00E87CD8">
        <w:rPr>
          <w:rStyle w:val="FootnoteReference"/>
        </w:rPr>
        <w:fldChar w:fldCharType="begin" w:fldLock="1"/>
      </w:r>
      <w:r w:rsidR="001D0871">
        <w:instrText>ADDIN CSL_CITATION {"citationItems":[{"id":"ITEM-1","itemData":{"DOI":"10.1149/08501.0021ecst","ISSN":"1938-6737","author":[{"dropping-particle":"","family":"Mamidi","given":"Suresh","non-dropping-particle":"","parse-names":false,"suffix":""},{"dropping-particle":"","family":"Kakunuri","given":"Manohar","non-dropping-particle":"","parse-names":false,"suffix":""},{"dropping-particle":"","family":"Sharma","given":"Chandra Shekhar","non-dropping-particle":"","parse-names":false,"suffix":""}],"container-title":"ECS Transactions","id":"ITEM-1","issue":"1","issued":{"date-parts":[["2018","4","5"]]},"page":"21-27","title":"Fabrication of SU-8 Derived Three-Dimensional Carbon Microelectrodes as High Capacity Anodes for Lithium-Ion Batteries","type":"article-journal","volume":"85"},"uris":["http://www.mendeley.com/documents/?uuid=0499dfed-488d-451e-a122-5bfdfd61a60c"]}],"mendeley":{"formattedCitation":"[24]","plainTextFormattedCitation":"[24]","previouslyFormattedCitation":"[22]"},"properties":{"noteIndex":0},"schema":"https://github.com/citation-style-language/schema/raw/master/csl-citation.json"}</w:instrText>
      </w:r>
      <w:r w:rsidR="00E87CD8">
        <w:rPr>
          <w:rStyle w:val="FootnoteReference"/>
        </w:rPr>
        <w:fldChar w:fldCharType="separate"/>
      </w:r>
      <w:r w:rsidR="001D0871" w:rsidRPr="001D0871">
        <w:rPr>
          <w:bCs/>
          <w:noProof/>
        </w:rPr>
        <w:t>[24]</w:t>
      </w:r>
      <w:r w:rsidR="00E87CD8">
        <w:rPr>
          <w:rStyle w:val="FootnoteReference"/>
        </w:rPr>
        <w:fldChar w:fldCharType="end"/>
      </w:r>
      <w:r w:rsidRPr="00514041">
        <w:t>. The broadness of these peaks imply the poor stacking of graphene layers in (002) and (100) plane.</w:t>
      </w:r>
    </w:p>
    <w:p w14:paraId="65BCA34D" w14:textId="31D7773D" w:rsidR="009B308B" w:rsidRDefault="009B308B" w:rsidP="00514041">
      <w:pPr>
        <w:pStyle w:val="Els-body-text"/>
        <w:ind w:right="-28"/>
      </w:pPr>
    </w:p>
    <w:p w14:paraId="4CEB8B88" w14:textId="2C4B211B" w:rsidR="009A42EB" w:rsidRDefault="009A42EB" w:rsidP="00514041">
      <w:pPr>
        <w:pStyle w:val="Els-body-text"/>
        <w:ind w:right="-28"/>
      </w:pPr>
    </w:p>
    <w:p w14:paraId="71C1D099" w14:textId="5941C4C0" w:rsidR="009B308B" w:rsidRDefault="009A42EB" w:rsidP="00514041">
      <w:pPr>
        <w:pStyle w:val="Els-body-text"/>
        <w:ind w:right="-28"/>
      </w:pPr>
      <w:r>
        <w:rPr>
          <w:noProof/>
          <w:sz w:val="28"/>
          <w:szCs w:val="28"/>
        </w:rPr>
        <w:drawing>
          <wp:anchor distT="0" distB="0" distL="114300" distR="114300" simplePos="0" relativeHeight="251655680" behindDoc="0" locked="0" layoutInCell="1" allowOverlap="1" wp14:anchorId="0C662E90" wp14:editId="796861B8">
            <wp:simplePos x="0" y="0"/>
            <wp:positionH relativeFrom="margin">
              <wp:posOffset>1352550</wp:posOffset>
            </wp:positionH>
            <wp:positionV relativeFrom="paragraph">
              <wp:posOffset>11430</wp:posOffset>
            </wp:positionV>
            <wp:extent cx="2926080" cy="175514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6080" cy="1755140"/>
                    </a:xfrm>
                    <a:prstGeom prst="rect">
                      <a:avLst/>
                    </a:prstGeom>
                    <a:noFill/>
                  </pic:spPr>
                </pic:pic>
              </a:graphicData>
            </a:graphic>
            <wp14:sizeRelH relativeFrom="margin">
              <wp14:pctWidth>0</wp14:pctWidth>
            </wp14:sizeRelH>
            <wp14:sizeRelV relativeFrom="margin">
              <wp14:pctHeight>0</wp14:pctHeight>
            </wp14:sizeRelV>
          </wp:anchor>
        </w:drawing>
      </w:r>
    </w:p>
    <w:p w14:paraId="6F081102" w14:textId="046A9896" w:rsidR="009A42EB" w:rsidRDefault="009A42EB" w:rsidP="00514041">
      <w:pPr>
        <w:pStyle w:val="Els-body-text"/>
        <w:ind w:right="-28"/>
      </w:pPr>
    </w:p>
    <w:p w14:paraId="26016458" w14:textId="16A40C4E" w:rsidR="009A42EB" w:rsidRDefault="009A42EB" w:rsidP="00514041">
      <w:pPr>
        <w:pStyle w:val="Els-body-text"/>
        <w:ind w:right="-28"/>
      </w:pPr>
    </w:p>
    <w:p w14:paraId="2E78C0CA" w14:textId="68F0F4A7" w:rsidR="009A42EB" w:rsidRDefault="009A42EB" w:rsidP="00514041">
      <w:pPr>
        <w:pStyle w:val="Els-body-text"/>
        <w:ind w:right="-28"/>
      </w:pPr>
    </w:p>
    <w:p w14:paraId="7EE68CBF" w14:textId="52F5A238" w:rsidR="009A42EB" w:rsidRDefault="009A42EB" w:rsidP="00514041">
      <w:pPr>
        <w:pStyle w:val="Els-body-text"/>
        <w:ind w:right="-28"/>
      </w:pPr>
    </w:p>
    <w:p w14:paraId="345D1782" w14:textId="0EE8E937" w:rsidR="009A42EB" w:rsidRDefault="009A42EB" w:rsidP="00514041">
      <w:pPr>
        <w:pStyle w:val="Els-body-text"/>
        <w:ind w:right="-28"/>
      </w:pPr>
    </w:p>
    <w:p w14:paraId="18478E4B" w14:textId="6BCD40BD" w:rsidR="009A42EB" w:rsidRDefault="009A42EB" w:rsidP="00514041">
      <w:pPr>
        <w:pStyle w:val="Els-body-text"/>
        <w:ind w:right="-28"/>
      </w:pPr>
    </w:p>
    <w:p w14:paraId="3C397D82" w14:textId="49226A01" w:rsidR="009A42EB" w:rsidRDefault="009A42EB" w:rsidP="00514041">
      <w:pPr>
        <w:pStyle w:val="Els-body-text"/>
        <w:ind w:right="-28"/>
      </w:pPr>
    </w:p>
    <w:p w14:paraId="4849899F" w14:textId="77EB8EE1" w:rsidR="009A42EB" w:rsidRDefault="009A42EB" w:rsidP="00514041">
      <w:pPr>
        <w:pStyle w:val="Els-body-text"/>
        <w:ind w:right="-28"/>
      </w:pPr>
    </w:p>
    <w:p w14:paraId="22D54E9E" w14:textId="0AE691AC" w:rsidR="009A42EB" w:rsidRDefault="009A42EB" w:rsidP="00514041">
      <w:pPr>
        <w:pStyle w:val="Els-body-text"/>
        <w:ind w:right="-28"/>
      </w:pPr>
    </w:p>
    <w:p w14:paraId="4A6F2948" w14:textId="1C75C8D9" w:rsidR="009A42EB" w:rsidRDefault="009A42EB" w:rsidP="00514041">
      <w:pPr>
        <w:pStyle w:val="Els-body-text"/>
        <w:ind w:right="-28"/>
      </w:pPr>
    </w:p>
    <w:p w14:paraId="6DA6FB0E" w14:textId="7AFB09D6" w:rsidR="009A42EB" w:rsidRDefault="009A42EB" w:rsidP="00514041">
      <w:pPr>
        <w:pStyle w:val="Els-body-text"/>
        <w:ind w:right="-28"/>
      </w:pPr>
    </w:p>
    <w:p w14:paraId="40D3CD7C" w14:textId="1B49F757" w:rsidR="009A42EB" w:rsidRPr="00554E34" w:rsidRDefault="009A42EB" w:rsidP="009A42EB">
      <w:pPr>
        <w:pStyle w:val="Els-body-text"/>
        <w:ind w:right="-28"/>
        <w:jc w:val="center"/>
        <w:rPr>
          <w:sz w:val="16"/>
          <w:szCs w:val="16"/>
        </w:rPr>
      </w:pPr>
      <w:r w:rsidRPr="00554E34">
        <w:rPr>
          <w:sz w:val="16"/>
          <w:szCs w:val="16"/>
        </w:rPr>
        <w:t xml:space="preserve">Figure </w:t>
      </w:r>
      <w:r w:rsidR="00554E34" w:rsidRPr="00554E34">
        <w:rPr>
          <w:sz w:val="16"/>
          <w:szCs w:val="16"/>
        </w:rPr>
        <w:t>5</w:t>
      </w:r>
      <w:r w:rsidRPr="00554E34">
        <w:rPr>
          <w:sz w:val="16"/>
          <w:szCs w:val="16"/>
        </w:rPr>
        <w:t>: X-Ray diffraction pattern for a) Control Sample and b) Compressed Sample</w:t>
      </w:r>
    </w:p>
    <w:p w14:paraId="0BB5438B" w14:textId="77777777" w:rsidR="009A42EB" w:rsidRDefault="009A42EB" w:rsidP="00514041">
      <w:pPr>
        <w:pStyle w:val="Els-body-text"/>
        <w:ind w:right="-28"/>
      </w:pPr>
    </w:p>
    <w:p w14:paraId="7CC62C69" w14:textId="344D881F" w:rsidR="009A42EB" w:rsidRDefault="009A42EB" w:rsidP="00514041">
      <w:pPr>
        <w:pStyle w:val="Els-body-text"/>
        <w:ind w:right="-28"/>
      </w:pPr>
    </w:p>
    <w:p w14:paraId="1D6BD951" w14:textId="77777777" w:rsidR="009A42EB" w:rsidRPr="00514041" w:rsidRDefault="009A42EB" w:rsidP="00514041">
      <w:pPr>
        <w:pStyle w:val="Els-body-text"/>
        <w:ind w:right="-28"/>
      </w:pPr>
    </w:p>
    <w:p w14:paraId="4A4BF36E" w14:textId="77777777" w:rsidR="00531B1B" w:rsidRDefault="00531B1B">
      <w:pPr>
        <w:pStyle w:val="Els-body-text"/>
        <w:ind w:right="-28"/>
      </w:pPr>
    </w:p>
    <w:p w14:paraId="5EC6A557" w14:textId="77777777" w:rsidR="00531B1B" w:rsidRDefault="00531B1B">
      <w:pPr>
        <w:pStyle w:val="Heading1"/>
        <w:pBdr>
          <w:right w:val="single" w:sz="4" w:space="1" w:color="auto"/>
        </w:pBdr>
        <w:spacing w:after="200" w:line="240" w:lineRule="exact"/>
      </w:pPr>
      <w:r>
        <w:t>Nomenclature</w:t>
      </w:r>
    </w:p>
    <w:p w14:paraId="05C1E768" w14:textId="6D36CF68" w:rsidR="00531B1B" w:rsidRDefault="00955D12">
      <w:pPr>
        <w:pBdr>
          <w:top w:val="single" w:sz="4" w:space="1" w:color="auto"/>
          <w:left w:val="single" w:sz="4" w:space="0" w:color="auto"/>
          <w:bottom w:val="single" w:sz="4" w:space="7" w:color="auto"/>
          <w:right w:val="single" w:sz="4" w:space="1" w:color="auto"/>
        </w:pBdr>
        <w:spacing w:line="240" w:lineRule="exact"/>
      </w:pPr>
      <w:r>
        <w:t>PDMS</w:t>
      </w:r>
      <w:r w:rsidR="00531B1B">
        <w:tab/>
      </w:r>
      <w:r w:rsidRPr="00955D12">
        <w:t>Polydimethylsiloxane</w:t>
      </w:r>
    </w:p>
    <w:p w14:paraId="2B812AB9" w14:textId="7F35F0CF" w:rsidR="00531B1B" w:rsidRDefault="00955D12" w:rsidP="00955D12">
      <w:pPr>
        <w:pBdr>
          <w:top w:val="single" w:sz="4" w:space="1" w:color="auto"/>
          <w:left w:val="single" w:sz="4" w:space="0" w:color="auto"/>
          <w:bottom w:val="single" w:sz="4" w:space="7" w:color="auto"/>
          <w:right w:val="single" w:sz="4" w:space="1" w:color="auto"/>
        </w:pBdr>
        <w:spacing w:line="240" w:lineRule="exact"/>
      </w:pPr>
      <w:r>
        <w:t>UV</w:t>
      </w:r>
      <w:r w:rsidR="00531B1B">
        <w:tab/>
      </w:r>
      <w:r w:rsidRPr="00955D12">
        <w:t>Ultraviolet</w:t>
      </w:r>
    </w:p>
    <w:p w14:paraId="5FBECE19" w14:textId="77777777" w:rsidR="00531B1B" w:rsidRDefault="00531B1B">
      <w:pPr>
        <w:pStyle w:val="Els-acknowledgement"/>
        <w:spacing w:before="240" w:line="240" w:lineRule="exact"/>
      </w:pPr>
      <w:r>
        <w:t>Acknowledgements</w:t>
      </w:r>
    </w:p>
    <w:p w14:paraId="35F57DE8" w14:textId="77777777" w:rsidR="00531B1B" w:rsidRDefault="00531B1B">
      <w:pPr>
        <w:pStyle w:val="Els-body-text"/>
        <w:ind w:firstLine="240"/>
      </w:pPr>
      <w:r>
        <w:t>Acknowledgements and Reference heading should be left justified, bold, with the first letter capitalized but have no numbers. Text below continues as normal.</w:t>
      </w:r>
    </w:p>
    <w:p w14:paraId="25EC0B8B" w14:textId="77777777" w:rsidR="001B6319" w:rsidRDefault="001B6319">
      <w:pPr>
        <w:pStyle w:val="Els-body-text"/>
        <w:ind w:firstLine="240"/>
      </w:pPr>
    </w:p>
    <w:p w14:paraId="6A8C3375" w14:textId="77777777" w:rsidR="00531B1B" w:rsidRDefault="00531B1B">
      <w:pPr>
        <w:pStyle w:val="Els-reference-head"/>
        <w:spacing w:before="240" w:after="240" w:line="240" w:lineRule="exact"/>
      </w:pPr>
      <w:r>
        <w:t>References</w:t>
      </w:r>
    </w:p>
    <w:p w14:paraId="16ABF991" w14:textId="79A33F84" w:rsidR="001D0871" w:rsidRPr="001D0871" w:rsidRDefault="00162540" w:rsidP="001D0871">
      <w:pPr>
        <w:autoSpaceDE w:val="0"/>
        <w:autoSpaceDN w:val="0"/>
        <w:adjustRightInd w:val="0"/>
        <w:ind w:left="640" w:hanging="640"/>
        <w:rPr>
          <w:noProof/>
          <w:sz w:val="16"/>
          <w:szCs w:val="24"/>
        </w:rPr>
      </w:pPr>
      <w:r>
        <w:rPr>
          <w:rFonts w:eastAsia="Batang"/>
          <w:sz w:val="16"/>
          <w:lang w:val="en-US" w:eastAsia="ko-KR"/>
        </w:rPr>
        <w:fldChar w:fldCharType="begin" w:fldLock="1"/>
      </w:r>
      <w:r>
        <w:rPr>
          <w:rFonts w:eastAsia="Batang"/>
          <w:sz w:val="16"/>
          <w:lang w:val="en-US" w:eastAsia="ko-KR"/>
        </w:rPr>
        <w:instrText xml:space="preserve">ADDIN Mendeley Bibliography CSL_BIBLIOGRAPHY </w:instrText>
      </w:r>
      <w:r>
        <w:rPr>
          <w:rFonts w:eastAsia="Batang"/>
          <w:sz w:val="16"/>
          <w:lang w:val="en-US" w:eastAsia="ko-KR"/>
        </w:rPr>
        <w:fldChar w:fldCharType="separate"/>
      </w:r>
      <w:r w:rsidR="001D0871" w:rsidRPr="001D0871">
        <w:rPr>
          <w:noProof/>
          <w:sz w:val="16"/>
          <w:szCs w:val="24"/>
        </w:rPr>
        <w:t>[1]</w:t>
      </w:r>
      <w:r w:rsidR="001D0871" w:rsidRPr="001D0871">
        <w:rPr>
          <w:noProof/>
          <w:sz w:val="16"/>
          <w:szCs w:val="24"/>
        </w:rPr>
        <w:tab/>
        <w:t>R.L. McCreery, Advanced Carbon Electrode Materials for Molecular Electrochemistry, Chem. Rev. 108 (2008) 2646–2687. https://doi.org/10.1021/cr068076m.</w:t>
      </w:r>
    </w:p>
    <w:p w14:paraId="5E920086"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[2]</w:t>
      </w:r>
      <w:r w:rsidRPr="001D0871">
        <w:rPr>
          <w:noProof/>
          <w:sz w:val="16"/>
          <w:szCs w:val="24"/>
        </w:rPr>
        <w:tab/>
        <w:t>A.K. Geim, Random Walk to Graphene (Nobel Lecture), Angew. Chemie Int. Ed. 50 (2011) 6966–6985. https://doi.org/10.1002/anie.201101174.</w:t>
      </w:r>
    </w:p>
    <w:p w14:paraId="222AEE25"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[3]</w:t>
      </w:r>
      <w:r w:rsidRPr="001D0871">
        <w:rPr>
          <w:noProof/>
          <w:sz w:val="16"/>
          <w:szCs w:val="24"/>
        </w:rPr>
        <w:tab/>
        <w:t>M.J. Allen, V.C. Tung, R.B. Kaner, Honeycomb Carbon: A Review of Graphene, Chem. Rev. 110 (2010) 132–145. https://doi.org/10.1021/cr900070d.</w:t>
      </w:r>
    </w:p>
    <w:p w14:paraId="63FED6A2"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[4]</w:t>
      </w:r>
      <w:r w:rsidRPr="001D0871">
        <w:rPr>
          <w:noProof/>
          <w:sz w:val="16"/>
          <w:szCs w:val="24"/>
        </w:rPr>
        <w:tab/>
        <w:t>Y. Zhu, S. Murali, W. Cai, X. Li, J.W. Suk, J.R. Potts, R.S. Ruoff, Graphene and Graphene Oxide: Synthesis, Properties, and Applications, Adv. Mater. 22 (2010) 3906–3924. https://doi.org/10.1002/adma.201001068.</w:t>
      </w:r>
    </w:p>
    <w:p w14:paraId="427CF2D9"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[5]</w:t>
      </w:r>
      <w:r w:rsidRPr="001D0871">
        <w:rPr>
          <w:noProof/>
          <w:sz w:val="16"/>
          <w:szCs w:val="24"/>
        </w:rPr>
        <w:tab/>
        <w:t>M.. Katsnelson, A.. Geim, Electron scattering on microscopic corrugations in graphene, Philos. Trans. R. Soc. A Math. Phys. Eng. Sci. 366 (2008) 195–204. https://doi.org/10.1098/rsta.2007.2157.</w:t>
      </w:r>
    </w:p>
    <w:p w14:paraId="4E7D3B2F"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[6]</w:t>
      </w:r>
      <w:r w:rsidRPr="001D0871">
        <w:rPr>
          <w:noProof/>
          <w:sz w:val="16"/>
          <w:szCs w:val="24"/>
        </w:rPr>
        <w:tab/>
        <w:t>D. Li, R.B. Kaner, MATERIALS SCIENCE: Graphene-Based Materials, Science (80-. ). 320 (2008) 1170–1171. https://doi.org/10.1126/science.1158180.</w:t>
      </w:r>
    </w:p>
    <w:p w14:paraId="35545770"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[7]</w:t>
      </w:r>
      <w:r w:rsidRPr="001D0871">
        <w:rPr>
          <w:noProof/>
          <w:sz w:val="16"/>
          <w:szCs w:val="24"/>
        </w:rPr>
        <w:tab/>
        <w:t>A.K. Geim, K.S. Novoselov, The rise of graphene, Nat. Mater. 6 (2007) 183–191. https://doi.org/10.1038/nmat1849.</w:t>
      </w:r>
    </w:p>
    <w:p w14:paraId="7FAB2399"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[8]</w:t>
      </w:r>
      <w:r w:rsidRPr="001D0871">
        <w:rPr>
          <w:noProof/>
          <w:sz w:val="16"/>
          <w:szCs w:val="24"/>
        </w:rPr>
        <w:tab/>
        <w:t>A.K. Geim, Graphene: Status and Prospects, Science (80-. ). 324 (2009) 1530–1534. https://doi.org/10.1126/science.1158877.</w:t>
      </w:r>
    </w:p>
    <w:p w14:paraId="6381A276"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[9]</w:t>
      </w:r>
      <w:r w:rsidRPr="001D0871">
        <w:rPr>
          <w:noProof/>
          <w:sz w:val="16"/>
          <w:szCs w:val="24"/>
        </w:rPr>
        <w:tab/>
        <w:t>H.C. Schniepp, J.-L. Li, M.J. McAllister, H. Sai, M. Herrera-Alonso, D.H. Adamson, R.K. Prud’homme, R. Car, D.A. Saville, I.A. Aksay, Functionalized Single Graphene Sheets Derived from Splitting Graphite Oxide, J. Phys. Chem. B. 110 (2006) 8535–8539. https://doi.org/10.1021/jp060936f.</w:t>
      </w:r>
    </w:p>
    <w:p w14:paraId="7F4268B2"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[10]</w:t>
      </w:r>
      <w:r w:rsidRPr="001D0871">
        <w:rPr>
          <w:noProof/>
          <w:sz w:val="16"/>
          <w:szCs w:val="24"/>
        </w:rPr>
        <w:tab/>
        <w:t>H.C. Schniepp, K.N. Kudin, J.-L. Li, R.K. Prud’homme, R. Car, D.A. Saville, I.A. Aksay, Bending Properties of Single Functionalized Graphene Sheets Probed by Atomic Force Microscopy, ACS Nano. 2 (2008) 2577–2584. https://doi.org/10.1021/nn800457s.</w:t>
      </w:r>
    </w:p>
    <w:p w14:paraId="31B78115"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[11]</w:t>
      </w:r>
      <w:r w:rsidRPr="001D0871">
        <w:rPr>
          <w:noProof/>
          <w:sz w:val="16"/>
          <w:szCs w:val="24"/>
        </w:rPr>
        <w:tab/>
        <w:t>M.F. El-Kady, V. Strong, S. Dubin, R.B. Kaner, Laser Scribing of High-Performance and Flexible Graphene-Based Electrochemical Capacitors, Science (80-. ). 335 (2012) 1326–1330. https://doi.org/10.1126/science.1216744.</w:t>
      </w:r>
    </w:p>
    <w:p w14:paraId="67DFC563"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[12]</w:t>
      </w:r>
      <w:r w:rsidRPr="001D0871">
        <w:rPr>
          <w:noProof/>
          <w:sz w:val="16"/>
          <w:szCs w:val="24"/>
        </w:rPr>
        <w:tab/>
        <w:t>B. Cardenas-Benitez, C. Eschenbaum, D. Mager, J.G. Korvink, M.J. Madou, U. Lemmer, I. De Leon, S.O. Martinez-Chapa, Pyrolysis-induced shrinking of three-dimensional structures fabricated by two-photon polymerization: experiment and theoretical model, Microsystems Nanoeng. 5 (2019). https://doi.org/10.1038/s41378-019-0079-9.</w:t>
      </w:r>
    </w:p>
    <w:p w14:paraId="0EA4611A"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[13]</w:t>
      </w:r>
      <w:r w:rsidRPr="001D0871">
        <w:rPr>
          <w:noProof/>
          <w:sz w:val="16"/>
          <w:szCs w:val="24"/>
        </w:rPr>
        <w:tab/>
        <w:t>B.Y. Park, L. Taherabadi, C. Wang, J. Zoval, M.J. Madou, Electrical Properties and Shrinkage of Carbonized Photoresist Films and the Implications for Carbon Microelectromechanical Systems Devices in Conductive Media, J. Electrochem. Soc. 152 (2005) J136. https://doi.org/10.1149/1.2116707.</w:t>
      </w:r>
    </w:p>
    <w:p w14:paraId="532DD8C4"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[14]</w:t>
      </w:r>
      <w:r w:rsidRPr="001D0871">
        <w:rPr>
          <w:noProof/>
          <w:sz w:val="16"/>
          <w:szCs w:val="24"/>
        </w:rPr>
        <w:tab/>
        <w:t>G. Canton, T. Do, L. Kulinsky, M. Madou, Improved conductivity of suspended carbon fibers through integration of C-MEMS and Electro-Mechanical Spinning technologies, Carbon N. Y. 71 (2014) 338–342. https://doi.org/10.1016/j.carbon.2014.01.009.</w:t>
      </w:r>
    </w:p>
    <w:p w14:paraId="20E1CB7E"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[15]</w:t>
      </w:r>
      <w:r w:rsidRPr="001D0871">
        <w:rPr>
          <w:noProof/>
          <w:sz w:val="16"/>
          <w:szCs w:val="24"/>
        </w:rPr>
        <w:tab/>
        <w:t>N. Liu, K. Kim, H.Y. Jeong, P.C. Hsu, Y. Cui, Z. Bao, Effect of Chemical Structure on Polymer-Templated Growth of Graphitic Nanoribbons, ACS Nano. 9 (2015) 9043–9049. https://doi.org/10.1021/acsnano.5b03134.</w:t>
      </w:r>
    </w:p>
    <w:p w14:paraId="11487705"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[16]</w:t>
      </w:r>
      <w:r w:rsidRPr="001D0871">
        <w:rPr>
          <w:noProof/>
          <w:sz w:val="16"/>
          <w:szCs w:val="24"/>
        </w:rPr>
        <w:tab/>
        <w:t>A. Allaoui, S.V. Hoa, M.D. Pugh, The electronic transport properties and microstructure of carbon nanofiber/epoxy composites, Compos. Sci. Technol. 68 (2008) 410–416. https://doi.org/10.1016/j.compscitech.2007.06.028.</w:t>
      </w:r>
    </w:p>
    <w:p w14:paraId="240AB0EB"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[17]</w:t>
      </w:r>
      <w:r w:rsidRPr="001D0871">
        <w:rPr>
          <w:noProof/>
          <w:sz w:val="16"/>
          <w:szCs w:val="24"/>
        </w:rPr>
        <w:tab/>
        <w:t>M. Ghazinejad, S. Holmberg, O. Pilloni, L. Oropeza-Ramos, M. Madou, Graphitizing Non-graphitizable Carbons by Stress-induced Routes, Sci. Rep. 7 (2017) 16551. https://doi.org/10.1038/s41598-017-16424-z.</w:t>
      </w:r>
    </w:p>
    <w:p w14:paraId="4931E064"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[18]</w:t>
      </w:r>
      <w:r w:rsidRPr="001D0871">
        <w:rPr>
          <w:noProof/>
          <w:sz w:val="16"/>
          <w:szCs w:val="24"/>
        </w:rPr>
        <w:tab/>
        <w:t>T. Maitra, S. Sharma, A. Srivastava, Y.K. Cho, M. Madou, A. Sharma, Improved graphitization and electrical conductivity of suspended carbon nanofibers derived from carbon nanotube/polyacrylonitrile composites by directed electrospinning, Carbon N. Y. 50 (2012) 1753–1761. https://doi.org/10.1016/j.carbon.2011.12.021.</w:t>
      </w:r>
    </w:p>
    <w:p w14:paraId="197A3EF0"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[19]</w:t>
      </w:r>
      <w:r w:rsidRPr="001D0871">
        <w:rPr>
          <w:noProof/>
          <w:sz w:val="16"/>
          <w:szCs w:val="24"/>
        </w:rPr>
        <w:tab/>
        <w:t>D. Mattia, M.P. Rossi, B.M. Kim, G. Korneva, H.H. Bau, Y. Gogotsi, Effect of Graphitization on the Wettability and Electrical Conductivity of CVD-Carbon Nanotubes and Films, J. Phys. Chem. B. 110 (2006) 9850–9855. https://doi.org/10.1021/jp061138s.</w:t>
      </w:r>
    </w:p>
    <w:p w14:paraId="01CD322A"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[20]</w:t>
      </w:r>
      <w:r w:rsidRPr="001D0871">
        <w:rPr>
          <w:noProof/>
          <w:sz w:val="16"/>
          <w:szCs w:val="24"/>
        </w:rPr>
        <w:tab/>
        <w:t>S. Holmberg, M. Ghazinejad, E. Cho, D. George, B. Pollack, A. Perebikovsky, R. Ragan, M. Madou, Stress-activated pyrolytic carbon nanofibers for electrochemical platforms, Electrochim. Acta. 290 (2018) 639–648. https://doi.org/10.1016/j.electacta.2018.09.013.</w:t>
      </w:r>
    </w:p>
    <w:p w14:paraId="380A38D8"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[21]</w:t>
      </w:r>
      <w:r w:rsidRPr="001D0871">
        <w:rPr>
          <w:noProof/>
          <w:sz w:val="16"/>
          <w:szCs w:val="24"/>
        </w:rPr>
        <w:tab/>
        <w:t>M. Yoonessi, J.R. Gaier, M. Sahimi, T.L. Daulton, R.B. Kaner, M.A. Meador, Fabrication of Graphene–Polyimide Nanocomposites with Superior Electrical Conductivity, ACS Appl. Mater. Interfaces. 9 (2017) 43230–43238. https://doi.org/10.1021/acsami.7b12104.</w:t>
      </w:r>
    </w:p>
    <w:p w14:paraId="7B338A2A"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[22]</w:t>
      </w:r>
      <w:r w:rsidRPr="001D0871">
        <w:rPr>
          <w:noProof/>
          <w:sz w:val="16"/>
          <w:szCs w:val="24"/>
        </w:rPr>
        <w:tab/>
        <w:t>B. Xue, Y. Zou, Y. Yang, A photochemical approach for preparing graphene and fabrication of SU-8/graphene composite conductive micropatterns, Mater. Des. 132 (2017) 505–511. https://doi.org/10.1016/j.matdes.2017.07.034.</w:t>
      </w:r>
    </w:p>
    <w:p w14:paraId="034859FC" w14:textId="77777777" w:rsidR="001D0871" w:rsidRPr="001D0871" w:rsidRDefault="001D0871" w:rsidP="001D0871">
      <w:pPr>
        <w:autoSpaceDE w:val="0"/>
        <w:autoSpaceDN w:val="0"/>
        <w:adjustRightInd w:val="0"/>
        <w:ind w:left="640" w:hanging="640"/>
        <w:rPr>
          <w:noProof/>
          <w:sz w:val="16"/>
          <w:szCs w:val="24"/>
        </w:rPr>
      </w:pPr>
      <w:r w:rsidRPr="001D0871">
        <w:rPr>
          <w:noProof/>
          <w:sz w:val="16"/>
          <w:szCs w:val="24"/>
        </w:rPr>
        <w:t>[23]</w:t>
      </w:r>
      <w:r w:rsidRPr="001D0871">
        <w:rPr>
          <w:noProof/>
          <w:sz w:val="16"/>
          <w:szCs w:val="24"/>
        </w:rPr>
        <w:tab/>
        <w:t>Y.M. Hassan, C. Caviglia, S. Hemanth, D.M.A. Mackenzie, T.S. Alstrøm, D.H. Petersen, S.S. Keller, High temperature SU-8 pyrolysis for fabrication of carbon electrodes, J. Anal. Appl. Pyrolysis. 125 (2017) 91–99. https://doi.org/10.1016/j.jaap.2017.04.015.</w:t>
      </w:r>
    </w:p>
    <w:p w14:paraId="09B0BB3E" w14:textId="77777777" w:rsidR="001D0871" w:rsidRPr="001D0871" w:rsidRDefault="001D0871" w:rsidP="001D0871">
      <w:pPr>
        <w:autoSpaceDE w:val="0"/>
        <w:autoSpaceDN w:val="0"/>
        <w:adjustRightInd w:val="0"/>
        <w:ind w:left="640" w:hanging="640"/>
        <w:rPr>
          <w:noProof/>
          <w:sz w:val="16"/>
        </w:rPr>
      </w:pPr>
      <w:r w:rsidRPr="001D0871">
        <w:rPr>
          <w:noProof/>
          <w:sz w:val="16"/>
          <w:szCs w:val="24"/>
        </w:rPr>
        <w:t>[24]</w:t>
      </w:r>
      <w:r w:rsidRPr="001D0871">
        <w:rPr>
          <w:noProof/>
          <w:sz w:val="16"/>
          <w:szCs w:val="24"/>
        </w:rPr>
        <w:tab/>
        <w:t>S. Mamidi, M. Kakunuri, C.S. Sharma, Fabrication of SU-8 Derived Three-Dimensional Carbon Microelectrodes as High Capacity Anodes for Lithium-Ion Batteries, ECS Trans. 85 (2018) 21–27. https://doi.org/10.1149/08501.0021ecst.</w:t>
      </w:r>
    </w:p>
    <w:p w14:paraId="6812FE48" w14:textId="7D88AA18" w:rsidR="00CE7F89" w:rsidRDefault="00162540" w:rsidP="00186DA3">
      <w:pPr>
        <w:autoSpaceDE w:val="0"/>
        <w:autoSpaceDN w:val="0"/>
        <w:adjustRightInd w:val="0"/>
        <w:ind w:left="640" w:hanging="640"/>
        <w:rPr>
          <w:b/>
        </w:rPr>
      </w:pPr>
      <w:r>
        <w:rPr>
          <w:rFonts w:eastAsia="Batang"/>
          <w:sz w:val="16"/>
          <w:lang w:val="en-US" w:eastAsia="ko-KR"/>
        </w:rPr>
        <w:fldChar w:fldCharType="end"/>
      </w:r>
    </w:p>
    <w:sectPr w:rsidR="00CE7F89" w:rsidSect="001B6319">
      <w:headerReference w:type="even" r:id="rId20"/>
      <w:headerReference w:type="default" r:id="rId21"/>
      <w:headerReference w:type="first" r:id="rId22"/>
      <w:footerReference w:type="first" r:id="rId23"/>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B2499" w14:textId="77777777" w:rsidR="00074565" w:rsidRDefault="00074565">
      <w:r>
        <w:separator/>
      </w:r>
    </w:p>
    <w:p w14:paraId="62A7BC8C" w14:textId="77777777" w:rsidR="00074565" w:rsidRDefault="00074565"/>
  </w:endnote>
  <w:endnote w:type="continuationSeparator" w:id="0">
    <w:p w14:paraId="10E025B8" w14:textId="77777777" w:rsidR="00074565" w:rsidRDefault="00074565">
      <w:r>
        <w:continuationSeparator/>
      </w:r>
    </w:p>
    <w:p w14:paraId="0213D12D" w14:textId="77777777" w:rsidR="00074565" w:rsidRDefault="000745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1742110F-9342-4F03-84E7-F351917BF1FD}"/>
    <w:embedBold r:id="rId2" w:fontKey="{6DCA409F-1D10-49A4-B93C-9CCF2C663C96}"/>
    <w:embedItalic r:id="rId3" w:fontKey="{12F45324-12ED-450C-BA8B-F2697A27DD84}"/>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embedRegular r:id="rId4" w:subsetted="1" w:fontKey="{5FCDF8E4-061E-4131-8C06-EF66D7B7010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D097A" w14:textId="77777777" w:rsidR="00531B1B" w:rsidRPr="008652AF" w:rsidRDefault="000136D4">
    <w:pPr>
      <w:pStyle w:val="Footer"/>
      <w:spacing w:before="240" w:beforeAutospacing="0" w:line="200" w:lineRule="exact"/>
      <w:rPr>
        <w:lang w:val="en-IN" w:eastAsia="en-IN"/>
      </w:rPr>
    </w:pPr>
    <w:r>
      <w:t>2214</w:t>
    </w:r>
    <w:r w:rsidR="003D67E2" w:rsidRPr="003D67E2">
      <w:t>-7</w:t>
    </w:r>
    <w:r>
      <w:t>853</w:t>
    </w:r>
    <w:r w:rsidR="003D67E2" w:rsidRPr="003D67E2">
      <w:t xml:space="preserve"> </w:t>
    </w:r>
    <w:sdt>
      <w:sdtPr>
        <w:id w:val="-765458242"/>
        <w:lock w:val="contentLocked"/>
        <w:placeholder>
          <w:docPart w:val="DefaultPlaceholder_1082065158"/>
        </w:placeholder>
        <w:group/>
      </w:sdtPr>
      <w:sdtEndPr>
        <w:rPr>
          <w:lang w:val="en-IN" w:eastAsia="en-IN"/>
        </w:rPr>
      </w:sdtEndPr>
      <w:sdtContent>
        <w:sdt>
          <w:sdtPr>
            <w:id w:val="-20254981"/>
            <w:lock w:val="sdtContentLocked"/>
            <w:placeholder>
              <w:docPart w:val="DefaultPlaceholder_1082065158"/>
            </w:placeholder>
          </w:sdtPr>
          <w:sdtEndPr>
            <w:rPr>
              <w:lang w:val="en-IN" w:eastAsia="en-IN"/>
            </w:rPr>
          </w:sdtEndPr>
          <w:sdtContent>
            <w:r w:rsidR="008652AF" w:rsidRPr="008652AF">
              <w:t>© 201</w:t>
            </w:r>
            <w:r w:rsidR="005F4938">
              <w:t>9</w:t>
            </w:r>
            <w:r w:rsidR="008652AF" w:rsidRPr="008652AF">
              <w:t xml:space="preserve"> Elsevier Ltd. All rights reserved.</w:t>
            </w:r>
            <w:r w:rsidR="00ED7608">
              <w:br/>
            </w:r>
            <w:r w:rsidR="001F7A0F" w:rsidRPr="001F7A0F">
              <w:t>Peer-review under responsibility of the scientific committee of the International Conference on Nanotechnology Tec.Nano 2018</w:t>
            </w:r>
            <w:r w:rsidR="00A90A4B" w:rsidRPr="00A90A4B">
              <w:t>.</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06A2D" w14:textId="77777777" w:rsidR="00074565" w:rsidRDefault="00074565">
      <w:pPr>
        <w:pStyle w:val="Footer"/>
        <w:rPr>
          <w:lang w:val="en-GB"/>
        </w:rPr>
      </w:pPr>
      <w:r>
        <w:drawing>
          <wp:inline distT="0" distB="0" distL="0" distR="0" wp14:anchorId="44363024" wp14:editId="6DE1AF37">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footnote>
  <w:footnote w:type="continuationSeparator" w:id="0">
    <w:p w14:paraId="0B990A1A" w14:textId="77777777" w:rsidR="00074565" w:rsidRDefault="00074565">
      <w:r>
        <w:continuationSeparator/>
      </w:r>
    </w:p>
    <w:p w14:paraId="09253EBF" w14:textId="77777777" w:rsidR="00074565" w:rsidRDefault="000745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E406B" w14:textId="08A8745E" w:rsidR="00531B1B" w:rsidRDefault="00A12026">
    <w:pPr>
      <w:pStyle w:val="Header"/>
      <w:tabs>
        <w:tab w:val="center" w:pos="4920"/>
      </w:tabs>
      <w:spacing w:line="200" w:lineRule="exact"/>
      <w:rPr>
        <w:i w:val="0"/>
        <w:iCs/>
      </w:rPr>
    </w:pPr>
    <w:r>
      <w:rPr>
        <w:rStyle w:val="PageNumber"/>
        <w:i w:val="0"/>
      </w:rPr>
      <w:fldChar w:fldCharType="begin"/>
    </w:r>
    <w:r w:rsidR="00531B1B">
      <w:rPr>
        <w:rStyle w:val="PageNumber"/>
        <w:i w:val="0"/>
      </w:rPr>
      <w:instrText xml:space="preserve"> PAGE </w:instrText>
    </w:r>
    <w:r>
      <w:rPr>
        <w:rStyle w:val="PageNumber"/>
        <w:i w:val="0"/>
      </w:rPr>
      <w:fldChar w:fldCharType="separate"/>
    </w:r>
    <w:r w:rsidR="00BC012D">
      <w:rPr>
        <w:rStyle w:val="PageNumber"/>
        <w:i w:val="0"/>
      </w:rPr>
      <w:t>8</w:t>
    </w:r>
    <w:r>
      <w:rPr>
        <w:rStyle w:val="PageNumber"/>
        <w:i w:val="0"/>
      </w:rPr>
      <w:fldChar w:fldCharType="end"/>
    </w:r>
    <w:r w:rsidR="00531B1B">
      <w:tab/>
    </w:r>
    <w:r>
      <w:fldChar w:fldCharType="begin"/>
    </w:r>
    <w:r w:rsidR="00531B1B">
      <w:instrText xml:space="preserve"> MACROBUTTON NoMacro Author name </w:instrText>
    </w:r>
    <w:r>
      <w:fldChar w:fldCharType="end"/>
    </w:r>
    <w:r w:rsidR="00531B1B">
      <w:t xml:space="preserve">/ </w:t>
    </w:r>
    <w:r w:rsidR="000136D4" w:rsidRPr="000136D4">
      <w:t>Materials Today: Proceedings</w:t>
    </w:r>
    <w:r w:rsidR="000136D4">
      <w:t xml:space="preserve"> </w:t>
    </w:r>
    <w:r w:rsidR="00A319B4">
      <w:t>00</w:t>
    </w:r>
    <w:r w:rsidR="00531B1B">
      <w:t xml:space="preserve"> (</w:t>
    </w:r>
    <w:r w:rsidR="00531B1B">
      <w:rPr>
        <w:rFonts w:hint="eastAsia"/>
        <w:lang w:eastAsia="zh-CN"/>
      </w:rPr>
      <w:t>201</w:t>
    </w:r>
    <w:r w:rsidR="00A6774B">
      <w:rPr>
        <w:lang w:eastAsia="zh-CN"/>
      </w:rPr>
      <w:t>9</w:t>
    </w:r>
    <w:r w:rsidR="00531B1B">
      <w:t xml:space="preserve">) </w:t>
    </w:r>
    <w:r w:rsidR="00A319B4">
      <w:t>0000</w:t>
    </w:r>
    <w:r w:rsidR="00531B1B">
      <w:t>–</w:t>
    </w:r>
    <w:r w:rsidR="00A319B4">
      <w:t>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AF671" w14:textId="21D0F97E" w:rsidR="00531B1B" w:rsidRDefault="00531B1B" w:rsidP="00642092">
    <w:pPr>
      <w:pStyle w:val="Header"/>
      <w:tabs>
        <w:tab w:val="clear" w:pos="9356"/>
        <w:tab w:val="center" w:pos="4920"/>
        <w:tab w:val="right" w:pos="9214"/>
      </w:tabs>
      <w:spacing w:line="240" w:lineRule="exact"/>
      <w:jc w:val="right"/>
    </w:pPr>
    <w:r>
      <w:tab/>
    </w:r>
    <w:r w:rsidR="00A12026">
      <w:fldChar w:fldCharType="begin"/>
    </w:r>
    <w:r>
      <w:instrText xml:space="preserve"> MACROBUTTON NoMacro Author name </w:instrText>
    </w:r>
    <w:r w:rsidR="00A12026">
      <w:fldChar w:fldCharType="end"/>
    </w:r>
    <w:r>
      <w:t xml:space="preserve">/ </w:t>
    </w:r>
    <w:r w:rsidR="000136D4" w:rsidRPr="000136D4">
      <w:t>Materials Today: Proceedings</w:t>
    </w:r>
    <w:r w:rsidR="000136D4">
      <w:t xml:space="preserve"> </w:t>
    </w:r>
    <w:r w:rsidR="00A319B4">
      <w:t>00</w:t>
    </w:r>
    <w:r w:rsidR="00257788">
      <w:t xml:space="preserve"> (</w:t>
    </w:r>
    <w:r w:rsidR="00257788">
      <w:rPr>
        <w:rFonts w:hint="eastAsia"/>
        <w:lang w:eastAsia="zh-CN"/>
      </w:rPr>
      <w:t>201</w:t>
    </w:r>
    <w:r w:rsidR="00A6774B">
      <w:rPr>
        <w:lang w:eastAsia="zh-CN"/>
      </w:rPr>
      <w:t>9</w:t>
    </w:r>
    <w:r w:rsidR="00257788">
      <w:t xml:space="preserve">) </w:t>
    </w:r>
    <w:r w:rsidR="00A319B4">
      <w:t>0000</w:t>
    </w:r>
    <w:r w:rsidR="00257788">
      <w:t>–</w:t>
    </w:r>
    <w:r w:rsidR="00A319B4">
      <w:t>0000</w:t>
    </w:r>
    <w:r>
      <w:tab/>
    </w:r>
    <w:r w:rsidR="00A12026">
      <w:rPr>
        <w:rStyle w:val="PageNumber"/>
        <w:i w:val="0"/>
      </w:rPr>
      <w:fldChar w:fldCharType="begin"/>
    </w:r>
    <w:r>
      <w:rPr>
        <w:rStyle w:val="PageNumber"/>
        <w:i w:val="0"/>
      </w:rPr>
      <w:instrText xml:space="preserve"> PAGE </w:instrText>
    </w:r>
    <w:r w:rsidR="00A12026">
      <w:rPr>
        <w:rStyle w:val="PageNumber"/>
        <w:i w:val="0"/>
      </w:rPr>
      <w:fldChar w:fldCharType="separate"/>
    </w:r>
    <w:r w:rsidR="00BC012D">
      <w:rPr>
        <w:rStyle w:val="PageNumber"/>
        <w:i w:val="0"/>
      </w:rPr>
      <w:t>9</w:t>
    </w:r>
    <w:r w:rsidR="00A12026">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4" w:type="dxa"/>
      <w:tblInd w:w="108" w:type="dxa"/>
      <w:tblLayout w:type="fixed"/>
      <w:tblLook w:val="0000" w:firstRow="0" w:lastRow="0" w:firstColumn="0" w:lastColumn="0" w:noHBand="0" w:noVBand="0"/>
    </w:tblPr>
    <w:tblGrid>
      <w:gridCol w:w="1265"/>
      <w:gridCol w:w="5539"/>
      <w:gridCol w:w="2560"/>
    </w:tblGrid>
    <w:tr w:rsidR="00531B1B" w14:paraId="43C270CE" w14:textId="77777777" w:rsidTr="001B6281">
      <w:trPr>
        <w:trHeight w:val="1868"/>
      </w:trPr>
      <w:tc>
        <w:tcPr>
          <w:tcW w:w="1265" w:type="dxa"/>
        </w:tcPr>
        <w:p w14:paraId="697A9198" w14:textId="77777777" w:rsidR="00531B1B" w:rsidRDefault="003B0121">
          <w:pPr>
            <w:pStyle w:val="Header"/>
            <w:rPr>
              <w:sz w:val="10"/>
            </w:rPr>
          </w:pPr>
          <w:r>
            <w:drawing>
              <wp:inline distT="0" distB="0" distL="0" distR="0" wp14:anchorId="7049A75D" wp14:editId="54A67B71">
                <wp:extent cx="638175" cy="758825"/>
                <wp:effectExtent l="0" t="0" r="9525" b="3175"/>
                <wp:docPr id="6"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14:paraId="1E3069C9" w14:textId="77777777" w:rsidR="00531B1B" w:rsidRDefault="00531B1B">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sidRPr="009C788F">
              <w:rPr>
                <w:rStyle w:val="Hyperlink"/>
                <w:rFonts w:ascii="Arial" w:hAnsi="Arial" w:cs="Arial"/>
                <w:i w:val="0"/>
                <w:iCs/>
                <w:sz w:val="18"/>
              </w:rPr>
              <w:t>www.sciencedirect.com</w:t>
            </w:r>
          </w:hyperlink>
        </w:p>
        <w:p w14:paraId="4256F745" w14:textId="77777777" w:rsidR="008B75DC" w:rsidRPr="0006663C" w:rsidRDefault="008B75DC" w:rsidP="008B75DC">
          <w:pPr>
            <w:pStyle w:val="Header"/>
            <w:spacing w:before="0" w:beforeAutospacing="0" w:after="0"/>
            <w:jc w:val="center"/>
            <w:rPr>
              <w:rFonts w:ascii="Arial" w:hAnsi="Arial" w:cs="Arial"/>
              <w:i w:val="0"/>
              <w:iCs/>
              <w:sz w:val="32"/>
              <w:szCs w:val="32"/>
              <w:lang w:val="en-IN" w:eastAsia="en-IN"/>
            </w:rPr>
          </w:pPr>
          <w:r w:rsidRPr="0006663C">
            <w:rPr>
              <w:rFonts w:ascii="Arial" w:hAnsi="Arial" w:cs="Arial"/>
              <w:i w:val="0"/>
              <w:iCs/>
              <w:sz w:val="32"/>
              <w:szCs w:val="32"/>
              <w:lang w:val="en-IN" w:eastAsia="en-IN"/>
            </w:rPr>
            <w:t>ScienceDirect</w:t>
          </w:r>
        </w:p>
        <w:p w14:paraId="1D58F533" w14:textId="77777777" w:rsidR="00531B1B" w:rsidRPr="002B679C" w:rsidRDefault="000136D4" w:rsidP="00A6774B">
          <w:pPr>
            <w:pStyle w:val="Header"/>
            <w:spacing w:before="200" w:beforeAutospacing="0" w:after="0" w:line="200" w:lineRule="exact"/>
            <w:jc w:val="center"/>
            <w:rPr>
              <w:i w:val="0"/>
              <w:iCs/>
              <w:szCs w:val="16"/>
            </w:rPr>
          </w:pPr>
          <w:r w:rsidRPr="000136D4">
            <w:rPr>
              <w:i w:val="0"/>
              <w:iCs/>
              <w:szCs w:val="16"/>
            </w:rPr>
            <w:t>Materials Today: Proceedings</w:t>
          </w:r>
          <w:r>
            <w:rPr>
              <w:i w:val="0"/>
              <w:iCs/>
              <w:szCs w:val="16"/>
            </w:rPr>
            <w:t xml:space="preserve"> </w:t>
          </w:r>
          <w:r w:rsidR="00A319B4">
            <w:rPr>
              <w:i w:val="0"/>
              <w:iCs/>
              <w:szCs w:val="16"/>
            </w:rPr>
            <w:t>00</w:t>
          </w:r>
          <w:r w:rsidR="00531B1B" w:rsidRPr="002B679C">
            <w:rPr>
              <w:i w:val="0"/>
              <w:iCs/>
              <w:szCs w:val="16"/>
            </w:rPr>
            <w:t xml:space="preserve"> (20</w:t>
          </w:r>
          <w:r w:rsidR="00531B1B" w:rsidRPr="002B679C">
            <w:rPr>
              <w:rFonts w:hint="eastAsia"/>
              <w:i w:val="0"/>
              <w:iCs/>
              <w:szCs w:val="16"/>
              <w:lang w:eastAsia="zh-CN"/>
            </w:rPr>
            <w:t>1</w:t>
          </w:r>
          <w:r w:rsidR="00A6774B">
            <w:rPr>
              <w:i w:val="0"/>
              <w:iCs/>
              <w:szCs w:val="16"/>
              <w:lang w:eastAsia="zh-CN"/>
            </w:rPr>
            <w:t>9</w:t>
          </w:r>
          <w:r w:rsidR="00531B1B" w:rsidRPr="002B679C">
            <w:rPr>
              <w:i w:val="0"/>
              <w:iCs/>
              <w:szCs w:val="16"/>
            </w:rPr>
            <w:t xml:space="preserve">) </w:t>
          </w:r>
          <w:r w:rsidR="00A319B4">
            <w:rPr>
              <w:i w:val="0"/>
              <w:iCs/>
              <w:szCs w:val="16"/>
            </w:rPr>
            <w:t>0000</w:t>
          </w:r>
          <w:r w:rsidR="00531B1B" w:rsidRPr="002B679C">
            <w:rPr>
              <w:i w:val="0"/>
              <w:iCs/>
              <w:szCs w:val="16"/>
            </w:rPr>
            <w:t>–</w:t>
          </w:r>
          <w:r w:rsidR="00A319B4">
            <w:rPr>
              <w:i w:val="0"/>
              <w:iCs/>
              <w:szCs w:val="16"/>
            </w:rPr>
            <w:t>0000</w:t>
          </w:r>
        </w:p>
      </w:tc>
      <w:tc>
        <w:tcPr>
          <w:tcW w:w="2560" w:type="dxa"/>
        </w:tcPr>
        <w:p w14:paraId="78C364EA" w14:textId="77777777" w:rsidR="001B6281" w:rsidRDefault="001B6281" w:rsidP="001B6281">
          <w:pPr>
            <w:pStyle w:val="Header"/>
            <w:tabs>
              <w:tab w:val="left" w:pos="132"/>
              <w:tab w:val="left" w:pos="1932"/>
              <w:tab w:val="left" w:pos="2142"/>
            </w:tabs>
            <w:spacing w:before="0" w:beforeAutospacing="0" w:after="0" w:line="240" w:lineRule="auto"/>
            <w:ind w:left="-122" w:firstLine="122"/>
            <w:jc w:val="right"/>
            <w:rPr>
              <w:i w:val="0"/>
              <w:iCs/>
            </w:rPr>
          </w:pPr>
        </w:p>
        <w:p w14:paraId="7B035878" w14:textId="77777777" w:rsidR="001B6281" w:rsidRDefault="001B6281" w:rsidP="001B6281">
          <w:pPr>
            <w:pStyle w:val="Header"/>
            <w:tabs>
              <w:tab w:val="left" w:pos="132"/>
              <w:tab w:val="left" w:pos="1932"/>
              <w:tab w:val="left" w:pos="2142"/>
            </w:tabs>
            <w:spacing w:before="0" w:beforeAutospacing="0" w:after="0" w:line="240" w:lineRule="auto"/>
            <w:ind w:left="-122" w:firstLine="122"/>
            <w:jc w:val="right"/>
            <w:rPr>
              <w:i w:val="0"/>
              <w:iCs/>
            </w:rPr>
          </w:pPr>
          <w:r>
            <w:rPr>
              <w:i w:val="0"/>
              <w:iCs/>
            </w:rPr>
            <w:drawing>
              <wp:inline distT="0" distB="0" distL="0" distR="0" wp14:anchorId="11DA842E" wp14:editId="070DA24B">
                <wp:extent cx="1411200" cy="4104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p w14:paraId="4A65F059" w14:textId="77777777" w:rsidR="00531B1B" w:rsidRDefault="001B6281" w:rsidP="001B6281">
          <w:pPr>
            <w:pStyle w:val="Header"/>
            <w:tabs>
              <w:tab w:val="left" w:pos="1932"/>
              <w:tab w:val="left" w:pos="2148"/>
            </w:tabs>
            <w:spacing w:before="160" w:beforeAutospacing="0" w:after="0" w:line="240" w:lineRule="auto"/>
            <w:ind w:left="-125" w:firstLine="6"/>
            <w:jc w:val="right"/>
            <w:rPr>
              <w:i w:val="0"/>
              <w:iCs/>
            </w:rPr>
          </w:pPr>
          <w:r w:rsidRPr="00D35DB3">
            <w:rPr>
              <w:i w:val="0"/>
              <w:iCs/>
            </w:rPr>
            <w:t>www.materialstoday.com/proceedings</w:t>
          </w:r>
          <w:r>
            <w:rPr>
              <w:i w:val="0"/>
              <w:iCs/>
            </w:rPr>
            <w:t xml:space="preserve"> </w:t>
          </w:r>
          <w:r w:rsidRPr="00D35DB3">
            <w:rPr>
              <w:i w:val="0"/>
              <w:iCs/>
            </w:rPr>
            <w:t xml:space="preserve">  </w:t>
          </w:r>
        </w:p>
      </w:tc>
    </w:tr>
  </w:tbl>
  <w:p w14:paraId="156E6CF3" w14:textId="77777777" w:rsidR="00531B1B" w:rsidRDefault="00531B1B">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1BD90EC0"/>
    <w:multiLevelType w:val="hybridMultilevel"/>
    <w:tmpl w:val="F56268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0"/>
  </w:num>
  <w:num w:numId="6">
    <w:abstractNumId w:val="3"/>
  </w:num>
  <w:num w:numId="7">
    <w:abstractNumId w:val="8"/>
  </w:num>
  <w:num w:numId="8">
    <w:abstractNumId w:val="1"/>
  </w:num>
  <w:num w:numId="9">
    <w:abstractNumId w:val="5"/>
  </w:num>
  <w:num w:numId="10">
    <w:abstractNumId w:val="14"/>
  </w:num>
  <w:num w:numId="11">
    <w:abstractNumId w:val="13"/>
  </w:num>
  <w:num w:numId="12">
    <w:abstractNumId w:val="7"/>
  </w:num>
  <w:num w:numId="13">
    <w:abstractNumId w:val="7"/>
  </w:num>
  <w:num w:numId="14">
    <w:abstractNumId w:val="7"/>
  </w:num>
  <w:num w:numId="15">
    <w:abstractNumId w:val="7"/>
  </w:num>
  <w:num w:numId="16">
    <w:abstractNumId w:val="0"/>
  </w:num>
  <w:num w:numId="17">
    <w:abstractNumId w:val="3"/>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2"/>
  </w:num>
  <w:num w:numId="28">
    <w:abstractNumId w:val="4"/>
  </w:num>
  <w:num w:numId="29">
    <w:abstractNumId w:val="6"/>
  </w:num>
  <w:num w:numId="30">
    <w:abstractNumId w:val="10"/>
  </w:num>
  <w:num w:numId="31">
    <w:abstractNumId w:val="2"/>
  </w:num>
  <w:num w:numId="32">
    <w:abstractNumId w:val="9"/>
  </w:num>
  <w:num w:numId="33">
    <w:abstractNumId w:val="15"/>
  </w:num>
  <w:num w:numId="34">
    <w:abstractNumId w:val="7"/>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intPostScriptOverText/>
  <w:embedTrueTypeFonts/>
  <w:embedSystemFonts/>
  <w:saveSubsetFonts/>
  <w:mirrorMargins/>
  <w:attachedTemplate r:id="rId1"/>
  <w:revisionView w:markup="0"/>
  <w:defaultTabStop w:val="720"/>
  <w:evenAndOddHeaders/>
  <w:drawingGridHorizontalSpacing w:val="120"/>
  <w:drawingGridVerticalSpacing w:val="120"/>
  <w:noPunctuationKerning/>
  <w:characterSpacingControl w:val="doNotCompress"/>
  <w:hdrShapeDefaults>
    <o:shapedefaults v:ext="edit" spidmax="6145"/>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79C"/>
    <w:rsid w:val="00011530"/>
    <w:rsid w:val="000131A9"/>
    <w:rsid w:val="000136D4"/>
    <w:rsid w:val="00015851"/>
    <w:rsid w:val="00015F72"/>
    <w:rsid w:val="000276CD"/>
    <w:rsid w:val="00027759"/>
    <w:rsid w:val="0003688B"/>
    <w:rsid w:val="00047EC4"/>
    <w:rsid w:val="00052CD9"/>
    <w:rsid w:val="0006232B"/>
    <w:rsid w:val="000625D4"/>
    <w:rsid w:val="0006478B"/>
    <w:rsid w:val="00064BC9"/>
    <w:rsid w:val="0006550B"/>
    <w:rsid w:val="0006663C"/>
    <w:rsid w:val="00072A52"/>
    <w:rsid w:val="00074565"/>
    <w:rsid w:val="00085F60"/>
    <w:rsid w:val="000914A1"/>
    <w:rsid w:val="00097855"/>
    <w:rsid w:val="000A0F4D"/>
    <w:rsid w:val="000A23E2"/>
    <w:rsid w:val="000A4BF0"/>
    <w:rsid w:val="000B14CB"/>
    <w:rsid w:val="000B1976"/>
    <w:rsid w:val="000B1F45"/>
    <w:rsid w:val="000B325F"/>
    <w:rsid w:val="000C6EA8"/>
    <w:rsid w:val="000D28EF"/>
    <w:rsid w:val="000E0B7F"/>
    <w:rsid w:val="000E338F"/>
    <w:rsid w:val="000F09E4"/>
    <w:rsid w:val="000F197D"/>
    <w:rsid w:val="000F5A47"/>
    <w:rsid w:val="000F7F8F"/>
    <w:rsid w:val="00105B5E"/>
    <w:rsid w:val="001108B4"/>
    <w:rsid w:val="001120EE"/>
    <w:rsid w:val="001176A4"/>
    <w:rsid w:val="001231BB"/>
    <w:rsid w:val="0012438C"/>
    <w:rsid w:val="00143821"/>
    <w:rsid w:val="00153C5E"/>
    <w:rsid w:val="00157C61"/>
    <w:rsid w:val="00162540"/>
    <w:rsid w:val="00162805"/>
    <w:rsid w:val="00167311"/>
    <w:rsid w:val="00176F64"/>
    <w:rsid w:val="00181A4E"/>
    <w:rsid w:val="00182F2D"/>
    <w:rsid w:val="00186DA3"/>
    <w:rsid w:val="00193313"/>
    <w:rsid w:val="001A0F2F"/>
    <w:rsid w:val="001B185D"/>
    <w:rsid w:val="001B6281"/>
    <w:rsid w:val="001B6319"/>
    <w:rsid w:val="001C5137"/>
    <w:rsid w:val="001D0871"/>
    <w:rsid w:val="001D0AD0"/>
    <w:rsid w:val="001D19C8"/>
    <w:rsid w:val="001D2518"/>
    <w:rsid w:val="001D7D1A"/>
    <w:rsid w:val="001E2D48"/>
    <w:rsid w:val="001E7A77"/>
    <w:rsid w:val="001F308F"/>
    <w:rsid w:val="001F7A0F"/>
    <w:rsid w:val="002104EC"/>
    <w:rsid w:val="002108CB"/>
    <w:rsid w:val="00212924"/>
    <w:rsid w:val="00220687"/>
    <w:rsid w:val="00232440"/>
    <w:rsid w:val="00235A40"/>
    <w:rsid w:val="002408AD"/>
    <w:rsid w:val="00247CB3"/>
    <w:rsid w:val="00251CDC"/>
    <w:rsid w:val="00255EFD"/>
    <w:rsid w:val="00257788"/>
    <w:rsid w:val="002618EB"/>
    <w:rsid w:val="00265292"/>
    <w:rsid w:val="00272F0C"/>
    <w:rsid w:val="002847C1"/>
    <w:rsid w:val="0028685C"/>
    <w:rsid w:val="0029384C"/>
    <w:rsid w:val="002956EF"/>
    <w:rsid w:val="002A25F9"/>
    <w:rsid w:val="002A3EB1"/>
    <w:rsid w:val="002A6BB5"/>
    <w:rsid w:val="002B2B39"/>
    <w:rsid w:val="002B5DDC"/>
    <w:rsid w:val="002B679C"/>
    <w:rsid w:val="002B773B"/>
    <w:rsid w:val="002C06AC"/>
    <w:rsid w:val="002C2429"/>
    <w:rsid w:val="002C547F"/>
    <w:rsid w:val="002D1F5C"/>
    <w:rsid w:val="002F123D"/>
    <w:rsid w:val="002F3D12"/>
    <w:rsid w:val="002F790B"/>
    <w:rsid w:val="00300683"/>
    <w:rsid w:val="00300C53"/>
    <w:rsid w:val="003038D4"/>
    <w:rsid w:val="0030484E"/>
    <w:rsid w:val="00305AD8"/>
    <w:rsid w:val="003064EA"/>
    <w:rsid w:val="00311019"/>
    <w:rsid w:val="003146E7"/>
    <w:rsid w:val="003169D2"/>
    <w:rsid w:val="0031727B"/>
    <w:rsid w:val="00340827"/>
    <w:rsid w:val="00345B08"/>
    <w:rsid w:val="00345CE0"/>
    <w:rsid w:val="00351FEE"/>
    <w:rsid w:val="00357DC4"/>
    <w:rsid w:val="00370F4A"/>
    <w:rsid w:val="00373A28"/>
    <w:rsid w:val="00382EFC"/>
    <w:rsid w:val="00383C70"/>
    <w:rsid w:val="003924CD"/>
    <w:rsid w:val="00394BE3"/>
    <w:rsid w:val="003A41F3"/>
    <w:rsid w:val="003A5EA5"/>
    <w:rsid w:val="003B0121"/>
    <w:rsid w:val="003B1E32"/>
    <w:rsid w:val="003B631B"/>
    <w:rsid w:val="003C2875"/>
    <w:rsid w:val="003D34EC"/>
    <w:rsid w:val="003D67E2"/>
    <w:rsid w:val="003E0A0F"/>
    <w:rsid w:val="003E2618"/>
    <w:rsid w:val="003F20EC"/>
    <w:rsid w:val="003F2E29"/>
    <w:rsid w:val="003F468E"/>
    <w:rsid w:val="003F6061"/>
    <w:rsid w:val="00402BDC"/>
    <w:rsid w:val="00406273"/>
    <w:rsid w:val="00406F1E"/>
    <w:rsid w:val="004076F1"/>
    <w:rsid w:val="00416E5D"/>
    <w:rsid w:val="00425C11"/>
    <w:rsid w:val="004266A3"/>
    <w:rsid w:val="00427E4B"/>
    <w:rsid w:val="0043113D"/>
    <w:rsid w:val="00435098"/>
    <w:rsid w:val="00442987"/>
    <w:rsid w:val="0046623B"/>
    <w:rsid w:val="004664D2"/>
    <w:rsid w:val="00477B30"/>
    <w:rsid w:val="004847A5"/>
    <w:rsid w:val="004A45D1"/>
    <w:rsid w:val="004B527C"/>
    <w:rsid w:val="004B7402"/>
    <w:rsid w:val="004B7D02"/>
    <w:rsid w:val="004C4DCB"/>
    <w:rsid w:val="004C5040"/>
    <w:rsid w:val="004F1732"/>
    <w:rsid w:val="004F2753"/>
    <w:rsid w:val="004F2FD0"/>
    <w:rsid w:val="004F7B52"/>
    <w:rsid w:val="00500C62"/>
    <w:rsid w:val="005018AB"/>
    <w:rsid w:val="005058BA"/>
    <w:rsid w:val="00514041"/>
    <w:rsid w:val="00521381"/>
    <w:rsid w:val="005308A1"/>
    <w:rsid w:val="00530DE3"/>
    <w:rsid w:val="00531B1B"/>
    <w:rsid w:val="00536B3A"/>
    <w:rsid w:val="0053752C"/>
    <w:rsid w:val="0055389F"/>
    <w:rsid w:val="00553A15"/>
    <w:rsid w:val="00553C1F"/>
    <w:rsid w:val="00554E34"/>
    <w:rsid w:val="0057198F"/>
    <w:rsid w:val="005810C4"/>
    <w:rsid w:val="0058745E"/>
    <w:rsid w:val="0059028A"/>
    <w:rsid w:val="005909A1"/>
    <w:rsid w:val="005921CD"/>
    <w:rsid w:val="00593146"/>
    <w:rsid w:val="00595A68"/>
    <w:rsid w:val="005963EE"/>
    <w:rsid w:val="00597206"/>
    <w:rsid w:val="005A019F"/>
    <w:rsid w:val="005A0381"/>
    <w:rsid w:val="005B0F42"/>
    <w:rsid w:val="005B1CDE"/>
    <w:rsid w:val="005B6D47"/>
    <w:rsid w:val="005D7216"/>
    <w:rsid w:val="005D7877"/>
    <w:rsid w:val="005E09D8"/>
    <w:rsid w:val="005F4938"/>
    <w:rsid w:val="0060266E"/>
    <w:rsid w:val="00603CA6"/>
    <w:rsid w:val="00610CB8"/>
    <w:rsid w:val="006111C0"/>
    <w:rsid w:val="00611938"/>
    <w:rsid w:val="006131A4"/>
    <w:rsid w:val="00615844"/>
    <w:rsid w:val="006169EE"/>
    <w:rsid w:val="00617374"/>
    <w:rsid w:val="00617879"/>
    <w:rsid w:val="00620ED3"/>
    <w:rsid w:val="00622B66"/>
    <w:rsid w:val="00624A68"/>
    <w:rsid w:val="00624E91"/>
    <w:rsid w:val="00631665"/>
    <w:rsid w:val="00640365"/>
    <w:rsid w:val="00642092"/>
    <w:rsid w:val="006423C0"/>
    <w:rsid w:val="0064263D"/>
    <w:rsid w:val="0064392D"/>
    <w:rsid w:val="00643E61"/>
    <w:rsid w:val="00644F26"/>
    <w:rsid w:val="00650461"/>
    <w:rsid w:val="00650BEE"/>
    <w:rsid w:val="00652A7F"/>
    <w:rsid w:val="00655F60"/>
    <w:rsid w:val="006622CC"/>
    <w:rsid w:val="00676656"/>
    <w:rsid w:val="006804AA"/>
    <w:rsid w:val="00684A60"/>
    <w:rsid w:val="00693320"/>
    <w:rsid w:val="00695791"/>
    <w:rsid w:val="006A3B66"/>
    <w:rsid w:val="006A3BB2"/>
    <w:rsid w:val="006A7BB1"/>
    <w:rsid w:val="006B1BB9"/>
    <w:rsid w:val="006B4052"/>
    <w:rsid w:val="006B54D5"/>
    <w:rsid w:val="006B6FF4"/>
    <w:rsid w:val="006C4EE8"/>
    <w:rsid w:val="006C525E"/>
    <w:rsid w:val="006C700B"/>
    <w:rsid w:val="006C7604"/>
    <w:rsid w:val="006D0193"/>
    <w:rsid w:val="006D2134"/>
    <w:rsid w:val="006D527B"/>
    <w:rsid w:val="006D6ABE"/>
    <w:rsid w:val="006F2D51"/>
    <w:rsid w:val="006F5D2B"/>
    <w:rsid w:val="006F708B"/>
    <w:rsid w:val="006F75D5"/>
    <w:rsid w:val="007003D8"/>
    <w:rsid w:val="00711B31"/>
    <w:rsid w:val="00712289"/>
    <w:rsid w:val="00715077"/>
    <w:rsid w:val="00716C57"/>
    <w:rsid w:val="00720262"/>
    <w:rsid w:val="00722F80"/>
    <w:rsid w:val="0072376B"/>
    <w:rsid w:val="00723B77"/>
    <w:rsid w:val="00724760"/>
    <w:rsid w:val="00726D00"/>
    <w:rsid w:val="007360C4"/>
    <w:rsid w:val="007421AD"/>
    <w:rsid w:val="00764BFD"/>
    <w:rsid w:val="00766D33"/>
    <w:rsid w:val="0079310B"/>
    <w:rsid w:val="00794A91"/>
    <w:rsid w:val="007971D2"/>
    <w:rsid w:val="007A4416"/>
    <w:rsid w:val="007B4CC9"/>
    <w:rsid w:val="007B7357"/>
    <w:rsid w:val="007C1635"/>
    <w:rsid w:val="007C50B1"/>
    <w:rsid w:val="007D14B1"/>
    <w:rsid w:val="007E0F4C"/>
    <w:rsid w:val="007F11A4"/>
    <w:rsid w:val="007F173F"/>
    <w:rsid w:val="007F54BE"/>
    <w:rsid w:val="007F7169"/>
    <w:rsid w:val="007F7C12"/>
    <w:rsid w:val="007F7F19"/>
    <w:rsid w:val="00803DEA"/>
    <w:rsid w:val="00806B4D"/>
    <w:rsid w:val="008070D5"/>
    <w:rsid w:val="00811327"/>
    <w:rsid w:val="00812BB6"/>
    <w:rsid w:val="008144EF"/>
    <w:rsid w:val="00822715"/>
    <w:rsid w:val="00830410"/>
    <w:rsid w:val="008335F1"/>
    <w:rsid w:val="008363B5"/>
    <w:rsid w:val="008379F1"/>
    <w:rsid w:val="00840234"/>
    <w:rsid w:val="00850CD4"/>
    <w:rsid w:val="008652AF"/>
    <w:rsid w:val="00866AED"/>
    <w:rsid w:val="00872D89"/>
    <w:rsid w:val="008731AF"/>
    <w:rsid w:val="0087600B"/>
    <w:rsid w:val="00882312"/>
    <w:rsid w:val="00882D37"/>
    <w:rsid w:val="0088366F"/>
    <w:rsid w:val="00890390"/>
    <w:rsid w:val="00893328"/>
    <w:rsid w:val="0089645C"/>
    <w:rsid w:val="008A0DDE"/>
    <w:rsid w:val="008A3D53"/>
    <w:rsid w:val="008B75DC"/>
    <w:rsid w:val="008C1B1A"/>
    <w:rsid w:val="008C2F28"/>
    <w:rsid w:val="008C7B5A"/>
    <w:rsid w:val="008D0292"/>
    <w:rsid w:val="008D178B"/>
    <w:rsid w:val="008D1DB2"/>
    <w:rsid w:val="008D253B"/>
    <w:rsid w:val="008D3937"/>
    <w:rsid w:val="008E39E5"/>
    <w:rsid w:val="008F045C"/>
    <w:rsid w:val="008F3C6F"/>
    <w:rsid w:val="008F7439"/>
    <w:rsid w:val="00905389"/>
    <w:rsid w:val="009079FD"/>
    <w:rsid w:val="00907D32"/>
    <w:rsid w:val="00911611"/>
    <w:rsid w:val="00914840"/>
    <w:rsid w:val="00924594"/>
    <w:rsid w:val="0093419C"/>
    <w:rsid w:val="00935B15"/>
    <w:rsid w:val="00955D12"/>
    <w:rsid w:val="00962A2F"/>
    <w:rsid w:val="009676A7"/>
    <w:rsid w:val="0097301A"/>
    <w:rsid w:val="009747B2"/>
    <w:rsid w:val="009844D3"/>
    <w:rsid w:val="0099072E"/>
    <w:rsid w:val="00990953"/>
    <w:rsid w:val="009A42EB"/>
    <w:rsid w:val="009A48BF"/>
    <w:rsid w:val="009A6FC2"/>
    <w:rsid w:val="009B018E"/>
    <w:rsid w:val="009B03A3"/>
    <w:rsid w:val="009B0A48"/>
    <w:rsid w:val="009B2736"/>
    <w:rsid w:val="009B308B"/>
    <w:rsid w:val="009C1CFB"/>
    <w:rsid w:val="009C2BE4"/>
    <w:rsid w:val="009C32B8"/>
    <w:rsid w:val="009C5359"/>
    <w:rsid w:val="009C596A"/>
    <w:rsid w:val="009C6F84"/>
    <w:rsid w:val="009C7099"/>
    <w:rsid w:val="009C788F"/>
    <w:rsid w:val="009C7E7D"/>
    <w:rsid w:val="009D7911"/>
    <w:rsid w:val="009E0D3C"/>
    <w:rsid w:val="009E2887"/>
    <w:rsid w:val="009F0A47"/>
    <w:rsid w:val="00A067A1"/>
    <w:rsid w:val="00A12026"/>
    <w:rsid w:val="00A20A1E"/>
    <w:rsid w:val="00A21423"/>
    <w:rsid w:val="00A238E5"/>
    <w:rsid w:val="00A25734"/>
    <w:rsid w:val="00A273BB"/>
    <w:rsid w:val="00A319B4"/>
    <w:rsid w:val="00A33176"/>
    <w:rsid w:val="00A3789B"/>
    <w:rsid w:val="00A404A8"/>
    <w:rsid w:val="00A42212"/>
    <w:rsid w:val="00A52365"/>
    <w:rsid w:val="00A534A4"/>
    <w:rsid w:val="00A55A64"/>
    <w:rsid w:val="00A617A4"/>
    <w:rsid w:val="00A6248F"/>
    <w:rsid w:val="00A6774B"/>
    <w:rsid w:val="00A735C8"/>
    <w:rsid w:val="00A73F34"/>
    <w:rsid w:val="00A77E03"/>
    <w:rsid w:val="00A81B14"/>
    <w:rsid w:val="00A81BB9"/>
    <w:rsid w:val="00A837F6"/>
    <w:rsid w:val="00A848AC"/>
    <w:rsid w:val="00A90A4B"/>
    <w:rsid w:val="00A94E71"/>
    <w:rsid w:val="00AD1C72"/>
    <w:rsid w:val="00AD1D2E"/>
    <w:rsid w:val="00AD5728"/>
    <w:rsid w:val="00AE52CE"/>
    <w:rsid w:val="00AF7687"/>
    <w:rsid w:val="00AF7841"/>
    <w:rsid w:val="00AF7988"/>
    <w:rsid w:val="00B10535"/>
    <w:rsid w:val="00B128C5"/>
    <w:rsid w:val="00B144BB"/>
    <w:rsid w:val="00B2351F"/>
    <w:rsid w:val="00B24AAA"/>
    <w:rsid w:val="00B2674E"/>
    <w:rsid w:val="00B36E01"/>
    <w:rsid w:val="00B37074"/>
    <w:rsid w:val="00B42A5A"/>
    <w:rsid w:val="00B438FF"/>
    <w:rsid w:val="00B45430"/>
    <w:rsid w:val="00B50515"/>
    <w:rsid w:val="00B52E20"/>
    <w:rsid w:val="00B5453C"/>
    <w:rsid w:val="00B54973"/>
    <w:rsid w:val="00B55C95"/>
    <w:rsid w:val="00B57406"/>
    <w:rsid w:val="00B70D5B"/>
    <w:rsid w:val="00B80B2A"/>
    <w:rsid w:val="00B81E29"/>
    <w:rsid w:val="00B85F0A"/>
    <w:rsid w:val="00B8635C"/>
    <w:rsid w:val="00B91047"/>
    <w:rsid w:val="00BA14C4"/>
    <w:rsid w:val="00BA381E"/>
    <w:rsid w:val="00BC012D"/>
    <w:rsid w:val="00BC19C2"/>
    <w:rsid w:val="00BC35CC"/>
    <w:rsid w:val="00BC5282"/>
    <w:rsid w:val="00BD255A"/>
    <w:rsid w:val="00BF0564"/>
    <w:rsid w:val="00BF0757"/>
    <w:rsid w:val="00BF3731"/>
    <w:rsid w:val="00BF42A1"/>
    <w:rsid w:val="00BF59F9"/>
    <w:rsid w:val="00C000A0"/>
    <w:rsid w:val="00C063E8"/>
    <w:rsid w:val="00C150C4"/>
    <w:rsid w:val="00C227A9"/>
    <w:rsid w:val="00C22DBF"/>
    <w:rsid w:val="00C23453"/>
    <w:rsid w:val="00C277DA"/>
    <w:rsid w:val="00C333C1"/>
    <w:rsid w:val="00C54BDB"/>
    <w:rsid w:val="00C573FE"/>
    <w:rsid w:val="00C60D4C"/>
    <w:rsid w:val="00C71B11"/>
    <w:rsid w:val="00C726FB"/>
    <w:rsid w:val="00C74881"/>
    <w:rsid w:val="00C770A3"/>
    <w:rsid w:val="00C8006C"/>
    <w:rsid w:val="00C97A14"/>
    <w:rsid w:val="00CA5D1C"/>
    <w:rsid w:val="00CA7838"/>
    <w:rsid w:val="00CB0E9C"/>
    <w:rsid w:val="00CB1D58"/>
    <w:rsid w:val="00CB6635"/>
    <w:rsid w:val="00CB6636"/>
    <w:rsid w:val="00CD4D8A"/>
    <w:rsid w:val="00CD60E6"/>
    <w:rsid w:val="00CD65F8"/>
    <w:rsid w:val="00CE3100"/>
    <w:rsid w:val="00CE4A5C"/>
    <w:rsid w:val="00CE7F89"/>
    <w:rsid w:val="00D051DD"/>
    <w:rsid w:val="00D0691C"/>
    <w:rsid w:val="00D07E6C"/>
    <w:rsid w:val="00D15556"/>
    <w:rsid w:val="00D16C4B"/>
    <w:rsid w:val="00D237F8"/>
    <w:rsid w:val="00D34755"/>
    <w:rsid w:val="00D41B12"/>
    <w:rsid w:val="00D76796"/>
    <w:rsid w:val="00D77C59"/>
    <w:rsid w:val="00D8244E"/>
    <w:rsid w:val="00D8618C"/>
    <w:rsid w:val="00DA1496"/>
    <w:rsid w:val="00DA3420"/>
    <w:rsid w:val="00DA6EDC"/>
    <w:rsid w:val="00DA6EEF"/>
    <w:rsid w:val="00DA7F31"/>
    <w:rsid w:val="00DB329C"/>
    <w:rsid w:val="00DB43EB"/>
    <w:rsid w:val="00DB75ED"/>
    <w:rsid w:val="00DC68C7"/>
    <w:rsid w:val="00DC6C21"/>
    <w:rsid w:val="00DC71AC"/>
    <w:rsid w:val="00DD08CD"/>
    <w:rsid w:val="00DD343B"/>
    <w:rsid w:val="00DD68C0"/>
    <w:rsid w:val="00DF4471"/>
    <w:rsid w:val="00DF5774"/>
    <w:rsid w:val="00DF78CC"/>
    <w:rsid w:val="00E001C1"/>
    <w:rsid w:val="00E00FD9"/>
    <w:rsid w:val="00E0283D"/>
    <w:rsid w:val="00E02C6C"/>
    <w:rsid w:val="00E05156"/>
    <w:rsid w:val="00E05D06"/>
    <w:rsid w:val="00E06400"/>
    <w:rsid w:val="00E06A5F"/>
    <w:rsid w:val="00E13DFB"/>
    <w:rsid w:val="00E14860"/>
    <w:rsid w:val="00E15378"/>
    <w:rsid w:val="00E174EA"/>
    <w:rsid w:val="00E21D67"/>
    <w:rsid w:val="00E32124"/>
    <w:rsid w:val="00E42FF8"/>
    <w:rsid w:val="00E46A7F"/>
    <w:rsid w:val="00E52980"/>
    <w:rsid w:val="00E5430B"/>
    <w:rsid w:val="00E572F0"/>
    <w:rsid w:val="00E64AF1"/>
    <w:rsid w:val="00E6730F"/>
    <w:rsid w:val="00E6768A"/>
    <w:rsid w:val="00E74AAE"/>
    <w:rsid w:val="00E809AF"/>
    <w:rsid w:val="00E85997"/>
    <w:rsid w:val="00E87CD8"/>
    <w:rsid w:val="00E90DC5"/>
    <w:rsid w:val="00E95FD2"/>
    <w:rsid w:val="00E97692"/>
    <w:rsid w:val="00EA4A4F"/>
    <w:rsid w:val="00EA61E7"/>
    <w:rsid w:val="00EB531C"/>
    <w:rsid w:val="00EB7032"/>
    <w:rsid w:val="00EC748E"/>
    <w:rsid w:val="00ED0CA6"/>
    <w:rsid w:val="00ED536C"/>
    <w:rsid w:val="00ED697F"/>
    <w:rsid w:val="00ED7608"/>
    <w:rsid w:val="00EE3651"/>
    <w:rsid w:val="00EF0875"/>
    <w:rsid w:val="00EF4221"/>
    <w:rsid w:val="00F00A4B"/>
    <w:rsid w:val="00F06981"/>
    <w:rsid w:val="00F1260B"/>
    <w:rsid w:val="00F152C8"/>
    <w:rsid w:val="00F26E8A"/>
    <w:rsid w:val="00F27F18"/>
    <w:rsid w:val="00F35828"/>
    <w:rsid w:val="00F420E9"/>
    <w:rsid w:val="00F46D11"/>
    <w:rsid w:val="00F4737E"/>
    <w:rsid w:val="00F50DFE"/>
    <w:rsid w:val="00F544F9"/>
    <w:rsid w:val="00F55EC5"/>
    <w:rsid w:val="00F565EF"/>
    <w:rsid w:val="00F603A7"/>
    <w:rsid w:val="00F608BF"/>
    <w:rsid w:val="00F6157D"/>
    <w:rsid w:val="00F61850"/>
    <w:rsid w:val="00F63FA1"/>
    <w:rsid w:val="00F65CA4"/>
    <w:rsid w:val="00F6739F"/>
    <w:rsid w:val="00F722E4"/>
    <w:rsid w:val="00F730B4"/>
    <w:rsid w:val="00F80C4B"/>
    <w:rsid w:val="00F80DC1"/>
    <w:rsid w:val="00F8222B"/>
    <w:rsid w:val="00F82DBE"/>
    <w:rsid w:val="00F84D18"/>
    <w:rsid w:val="00F85C85"/>
    <w:rsid w:val="00F87547"/>
    <w:rsid w:val="00F87E3A"/>
    <w:rsid w:val="00F94F84"/>
    <w:rsid w:val="00F9700E"/>
    <w:rsid w:val="00F97D11"/>
    <w:rsid w:val="00FA1D15"/>
    <w:rsid w:val="00FA5FDE"/>
    <w:rsid w:val="00FB2288"/>
    <w:rsid w:val="00FB3142"/>
    <w:rsid w:val="00FC2E90"/>
    <w:rsid w:val="00FC5A76"/>
    <w:rsid w:val="00FC5C9F"/>
    <w:rsid w:val="00FD1730"/>
    <w:rsid w:val="00FD1ABC"/>
    <w:rsid w:val="00FD1CB8"/>
    <w:rsid w:val="00FD31B2"/>
    <w:rsid w:val="00FD4F6F"/>
    <w:rsid w:val="00FD5926"/>
    <w:rsid w:val="00FD7AFE"/>
    <w:rsid w:val="00FE225C"/>
    <w:rsid w:val="00FE5030"/>
    <w:rsid w:val="00FE73B7"/>
    <w:rsid w:val="00FF14BD"/>
    <w:rsid w:val="00FF457E"/>
    <w:rsid w:val="00FF584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62C9064"/>
  <w15:docId w15:val="{1C5CA8B9-493B-4CF6-941A-3BF1C36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83"/>
    <w:pPr>
      <w:widowControl w:val="0"/>
    </w:pPr>
    <w:rPr>
      <w:lang w:val="en-GB" w:eastAsia="en-US"/>
    </w:rPr>
  </w:style>
  <w:style w:type="paragraph" w:styleId="Heading1">
    <w:name w:val="heading 1"/>
    <w:basedOn w:val="Normal"/>
    <w:next w:val="Normal"/>
    <w:link w:val="Heading1Char"/>
    <w:uiPriority w:val="9"/>
    <w:qFormat/>
    <w:rsid w:val="00300683"/>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rsid w:val="00300683"/>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30068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300683"/>
    <w:pPr>
      <w:keepLines/>
      <w:spacing w:before="200" w:after="240" w:line="200" w:lineRule="exact"/>
    </w:pPr>
    <w:rPr>
      <w:sz w:val="16"/>
    </w:rPr>
  </w:style>
  <w:style w:type="paragraph" w:customStyle="1" w:styleId="Els-1storder-head">
    <w:name w:val="Els-1storder-head"/>
    <w:next w:val="Els-body-text"/>
    <w:rsid w:val="00300683"/>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300683"/>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300683"/>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300683"/>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00683"/>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300683"/>
    <w:pPr>
      <w:spacing w:line="220" w:lineRule="exact"/>
      <w:jc w:val="both"/>
    </w:pPr>
    <w:rPr>
      <w:sz w:val="18"/>
      <w:lang w:val="en-US" w:eastAsia="en-US"/>
    </w:rPr>
  </w:style>
  <w:style w:type="paragraph" w:customStyle="1" w:styleId="Els-acknowledgement">
    <w:name w:val="Els-acknowledgement"/>
    <w:next w:val="Normal"/>
    <w:rsid w:val="00300683"/>
    <w:pPr>
      <w:keepNext/>
      <w:spacing w:before="480" w:after="240" w:line="220" w:lineRule="exact"/>
    </w:pPr>
    <w:rPr>
      <w:b/>
      <w:lang w:val="en-US" w:eastAsia="en-US"/>
    </w:rPr>
  </w:style>
  <w:style w:type="paragraph" w:customStyle="1" w:styleId="Els-aditional-article-history">
    <w:name w:val="Els-aditional-article-history"/>
    <w:basedOn w:val="Normal"/>
    <w:rsid w:val="00300683"/>
    <w:pPr>
      <w:spacing w:after="400" w:line="200" w:lineRule="exact"/>
      <w:jc w:val="center"/>
    </w:pPr>
    <w:rPr>
      <w:b/>
      <w:noProof/>
      <w:sz w:val="16"/>
      <w:lang w:val="en-US"/>
    </w:rPr>
  </w:style>
  <w:style w:type="paragraph" w:customStyle="1" w:styleId="Els-Affiliation">
    <w:name w:val="Els-Affiliation"/>
    <w:next w:val="Els-Abstract-head"/>
    <w:rsid w:val="00300683"/>
    <w:pPr>
      <w:suppressAutoHyphens/>
      <w:spacing w:line="200" w:lineRule="exact"/>
      <w:jc w:val="center"/>
    </w:pPr>
    <w:rPr>
      <w:i/>
      <w:noProof/>
      <w:sz w:val="16"/>
      <w:lang w:val="en-US" w:eastAsia="en-US"/>
    </w:rPr>
  </w:style>
  <w:style w:type="paragraph" w:customStyle="1" w:styleId="Els-appendixhead">
    <w:name w:val="Els-appendixhead"/>
    <w:next w:val="Normal"/>
    <w:rsid w:val="00300683"/>
    <w:pPr>
      <w:numPr>
        <w:numId w:val="17"/>
      </w:numPr>
      <w:spacing w:before="480" w:after="240" w:line="220" w:lineRule="exact"/>
    </w:pPr>
    <w:rPr>
      <w:b/>
      <w:lang w:val="en-US" w:eastAsia="en-US"/>
    </w:rPr>
  </w:style>
  <w:style w:type="paragraph" w:customStyle="1" w:styleId="Els-appendixsubhead">
    <w:name w:val="Els-appendixsubhead"/>
    <w:next w:val="Normal"/>
    <w:rsid w:val="00300683"/>
    <w:pPr>
      <w:numPr>
        <w:ilvl w:val="1"/>
        <w:numId w:val="18"/>
      </w:numPr>
      <w:spacing w:before="240" w:after="240" w:line="220" w:lineRule="exact"/>
    </w:pPr>
    <w:rPr>
      <w:i/>
      <w:lang w:val="en-US" w:eastAsia="en-US"/>
    </w:rPr>
  </w:style>
  <w:style w:type="paragraph" w:customStyle="1" w:styleId="Els-Author">
    <w:name w:val="Els-Author"/>
    <w:next w:val="Normal"/>
    <w:rsid w:val="00300683"/>
    <w:pPr>
      <w:keepNext/>
      <w:suppressAutoHyphens/>
      <w:spacing w:after="160" w:line="300" w:lineRule="exact"/>
      <w:jc w:val="center"/>
    </w:pPr>
    <w:rPr>
      <w:noProof/>
      <w:sz w:val="26"/>
      <w:lang w:val="en-US" w:eastAsia="en-US"/>
    </w:rPr>
  </w:style>
  <w:style w:type="paragraph" w:customStyle="1" w:styleId="Els-body-text">
    <w:name w:val="Els-body-text"/>
    <w:rsid w:val="00300683"/>
    <w:pPr>
      <w:spacing w:line="240" w:lineRule="exact"/>
      <w:ind w:firstLine="238"/>
      <w:jc w:val="both"/>
    </w:pPr>
    <w:rPr>
      <w:lang w:val="en-US" w:eastAsia="en-US"/>
    </w:rPr>
  </w:style>
  <w:style w:type="paragraph" w:customStyle="1" w:styleId="Els-bulletlist">
    <w:name w:val="Els-bulletlist"/>
    <w:basedOn w:val="Els-body-text"/>
    <w:rsid w:val="00300683"/>
    <w:pPr>
      <w:numPr>
        <w:numId w:val="19"/>
      </w:numPr>
      <w:tabs>
        <w:tab w:val="left" w:pos="240"/>
      </w:tabs>
      <w:jc w:val="left"/>
    </w:pPr>
  </w:style>
  <w:style w:type="paragraph" w:customStyle="1" w:styleId="Els-caption">
    <w:name w:val="Els-caption"/>
    <w:rsid w:val="00300683"/>
    <w:pPr>
      <w:keepLines/>
      <w:spacing w:before="200" w:after="240" w:line="200" w:lineRule="exact"/>
    </w:pPr>
    <w:rPr>
      <w:sz w:val="16"/>
      <w:lang w:val="en-US" w:eastAsia="en-US"/>
    </w:rPr>
  </w:style>
  <w:style w:type="paragraph" w:customStyle="1" w:styleId="Els-chem-equation">
    <w:name w:val="Els-chem-equation"/>
    <w:next w:val="Els-body-text"/>
    <w:rsid w:val="00300683"/>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300683"/>
    <w:pPr>
      <w:jc w:val="right"/>
    </w:pPr>
  </w:style>
  <w:style w:type="paragraph" w:customStyle="1" w:styleId="Els-collaboration-affiliation">
    <w:name w:val="Els-collaboration-affiliation"/>
    <w:basedOn w:val="Els-collaboration"/>
    <w:rsid w:val="00300683"/>
  </w:style>
  <w:style w:type="paragraph" w:customStyle="1" w:styleId="Els-presented-by">
    <w:name w:val="Els-presented-by"/>
    <w:rsid w:val="00300683"/>
    <w:pPr>
      <w:spacing w:after="200"/>
      <w:jc w:val="center"/>
    </w:pPr>
    <w:rPr>
      <w:b/>
      <w:sz w:val="16"/>
      <w:lang w:val="en-US" w:eastAsia="en-US"/>
    </w:rPr>
  </w:style>
  <w:style w:type="paragraph" w:customStyle="1" w:styleId="Els-dedicated-to">
    <w:name w:val="Els-dedicated-to"/>
    <w:basedOn w:val="Els-presented-by"/>
    <w:rsid w:val="00300683"/>
    <w:rPr>
      <w:b w:val="0"/>
    </w:rPr>
  </w:style>
  <w:style w:type="paragraph" w:customStyle="1" w:styleId="Els-equation">
    <w:name w:val="Els-equation"/>
    <w:next w:val="Normal"/>
    <w:rsid w:val="00300683"/>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300683"/>
    <w:pPr>
      <w:keepLines/>
      <w:widowControl w:val="0"/>
      <w:spacing w:line="200" w:lineRule="exact"/>
      <w:ind w:firstLine="245"/>
      <w:jc w:val="both"/>
    </w:pPr>
    <w:rPr>
      <w:sz w:val="16"/>
      <w:lang w:val="en-US" w:eastAsia="en-US"/>
    </w:rPr>
  </w:style>
  <w:style w:type="paragraph" w:customStyle="1" w:styleId="Els-history">
    <w:name w:val="Els-history"/>
    <w:next w:val="Normal"/>
    <w:rsid w:val="00300683"/>
    <w:pPr>
      <w:spacing w:before="120" w:after="400" w:line="200" w:lineRule="exact"/>
      <w:jc w:val="center"/>
    </w:pPr>
    <w:rPr>
      <w:noProof/>
      <w:sz w:val="16"/>
      <w:lang w:val="en-US" w:eastAsia="en-US"/>
    </w:rPr>
  </w:style>
  <w:style w:type="paragraph" w:customStyle="1" w:styleId="Els-journal-logo">
    <w:name w:val="Els-journal-logo"/>
    <w:rsid w:val="00300683"/>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300683"/>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300683"/>
    <w:pPr>
      <w:numPr>
        <w:numId w:val="20"/>
      </w:numPr>
      <w:tabs>
        <w:tab w:val="left" w:pos="240"/>
      </w:tabs>
      <w:ind w:left="480"/>
      <w:jc w:val="left"/>
    </w:pPr>
  </w:style>
  <w:style w:type="paragraph" w:customStyle="1" w:styleId="Els-reference">
    <w:name w:val="Els-reference"/>
    <w:rsid w:val="00300683"/>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300683"/>
    <w:pPr>
      <w:keepNext/>
      <w:spacing w:before="480" w:after="200" w:line="220" w:lineRule="exact"/>
    </w:pPr>
    <w:rPr>
      <w:b/>
      <w:lang w:val="en-US" w:eastAsia="en-US"/>
    </w:rPr>
  </w:style>
  <w:style w:type="paragraph" w:customStyle="1" w:styleId="Els-reprint-line">
    <w:name w:val="Els-reprint-line"/>
    <w:basedOn w:val="Normal"/>
    <w:rsid w:val="00300683"/>
    <w:pPr>
      <w:tabs>
        <w:tab w:val="left" w:pos="0"/>
        <w:tab w:val="center" w:pos="5443"/>
      </w:tabs>
      <w:jc w:val="center"/>
    </w:pPr>
    <w:rPr>
      <w:sz w:val="16"/>
    </w:rPr>
  </w:style>
  <w:style w:type="paragraph" w:customStyle="1" w:styleId="Els-table-text">
    <w:name w:val="Els-table-text"/>
    <w:rsid w:val="00300683"/>
    <w:pPr>
      <w:spacing w:after="80" w:line="200" w:lineRule="exact"/>
    </w:pPr>
    <w:rPr>
      <w:sz w:val="16"/>
      <w:lang w:val="en-US" w:eastAsia="en-US"/>
    </w:rPr>
  </w:style>
  <w:style w:type="paragraph" w:customStyle="1" w:styleId="Els-Title">
    <w:name w:val="Els-Title"/>
    <w:next w:val="Els-Author"/>
    <w:autoRedefine/>
    <w:rsid w:val="00300683"/>
    <w:pPr>
      <w:suppressAutoHyphens/>
      <w:spacing w:after="240" w:line="400" w:lineRule="exact"/>
      <w:jc w:val="center"/>
    </w:pPr>
    <w:rPr>
      <w:sz w:val="34"/>
      <w:lang w:val="en-US" w:eastAsia="en-US"/>
    </w:rPr>
  </w:style>
  <w:style w:type="character" w:styleId="EndnoteReference">
    <w:name w:val="endnote reference"/>
    <w:semiHidden/>
    <w:rsid w:val="00300683"/>
    <w:rPr>
      <w:vertAlign w:val="superscript"/>
    </w:rPr>
  </w:style>
  <w:style w:type="paragraph" w:styleId="Header">
    <w:name w:val="header"/>
    <w:link w:val="HeaderChar"/>
    <w:semiHidden/>
    <w:rsid w:val="00300683"/>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300683"/>
    <w:pPr>
      <w:tabs>
        <w:tab w:val="right" w:pos="10080"/>
      </w:tabs>
    </w:pPr>
    <w:rPr>
      <w:i w:val="0"/>
    </w:rPr>
  </w:style>
  <w:style w:type="character" w:styleId="FootnoteReference">
    <w:name w:val="footnote reference"/>
    <w:semiHidden/>
    <w:rsid w:val="00300683"/>
    <w:rPr>
      <w:vertAlign w:val="superscript"/>
    </w:rPr>
  </w:style>
  <w:style w:type="paragraph" w:styleId="FootnoteText">
    <w:name w:val="footnote text"/>
    <w:basedOn w:val="Normal"/>
    <w:semiHidden/>
    <w:rsid w:val="00300683"/>
    <w:rPr>
      <w:rFonts w:ascii="Univers" w:hAnsi="Univers"/>
    </w:rPr>
  </w:style>
  <w:style w:type="character" w:styleId="Hyperlink">
    <w:name w:val="Hyperlink"/>
    <w:semiHidden/>
    <w:rsid w:val="00300683"/>
    <w:rPr>
      <w:color w:val="auto"/>
      <w:sz w:val="16"/>
      <w:u w:val="none"/>
    </w:rPr>
  </w:style>
  <w:style w:type="character" w:customStyle="1" w:styleId="MTEquationSection">
    <w:name w:val="MTEquationSection"/>
    <w:rsid w:val="00300683"/>
    <w:rPr>
      <w:vanish w:val="0"/>
      <w:color w:val="FF0000"/>
    </w:rPr>
  </w:style>
  <w:style w:type="character" w:styleId="PageNumber">
    <w:name w:val="page number"/>
    <w:semiHidden/>
    <w:rsid w:val="00300683"/>
    <w:rPr>
      <w:sz w:val="16"/>
    </w:rPr>
  </w:style>
  <w:style w:type="paragraph" w:styleId="PlainText">
    <w:name w:val="Plain Text"/>
    <w:basedOn w:val="Normal"/>
    <w:semiHidden/>
    <w:rsid w:val="00300683"/>
    <w:rPr>
      <w:rFonts w:ascii="Courier New" w:hAnsi="Courier New" w:cs="Courier New"/>
      <w:lang w:val="en-US"/>
    </w:rPr>
  </w:style>
  <w:style w:type="paragraph" w:customStyle="1" w:styleId="Els-5thorder-head">
    <w:name w:val="Els-5thorder-head"/>
    <w:next w:val="Els-body-text"/>
    <w:rsid w:val="00300683"/>
    <w:pPr>
      <w:keepNext/>
      <w:suppressAutoHyphens/>
      <w:spacing w:line="240" w:lineRule="exact"/>
    </w:pPr>
    <w:rPr>
      <w:i/>
      <w:lang w:val="en-US" w:eastAsia="en-US"/>
    </w:rPr>
  </w:style>
  <w:style w:type="paragraph" w:customStyle="1" w:styleId="Els-Abstract-Copyright">
    <w:name w:val="Els-Abstract-Copyright"/>
    <w:basedOn w:val="Els-Abstract-text"/>
    <w:rsid w:val="00300683"/>
    <w:pPr>
      <w:spacing w:after="220"/>
    </w:pPr>
  </w:style>
  <w:style w:type="paragraph" w:customStyle="1" w:styleId="DocHead">
    <w:name w:val="DocHead"/>
    <w:rsid w:val="00300683"/>
    <w:pPr>
      <w:spacing w:before="240" w:after="240"/>
      <w:jc w:val="center"/>
    </w:pPr>
    <w:rPr>
      <w:sz w:val="24"/>
      <w:lang w:val="en-US" w:eastAsia="en-US"/>
    </w:rPr>
  </w:style>
  <w:style w:type="character" w:styleId="FollowedHyperlink">
    <w:name w:val="FollowedHyperlink"/>
    <w:semiHidden/>
    <w:rsid w:val="00300683"/>
    <w:rPr>
      <w:color w:val="800080"/>
      <w:u w:val="single"/>
    </w:rPr>
  </w:style>
  <w:style w:type="character" w:customStyle="1" w:styleId="Els-1storder-headChar">
    <w:name w:val="Els-1storder-head Char"/>
    <w:rsid w:val="00300683"/>
    <w:rPr>
      <w:b/>
      <w:lang w:val="en-US" w:eastAsia="en-US" w:bidi="ar-SA"/>
    </w:rPr>
  </w:style>
  <w:style w:type="character" w:styleId="CommentReference">
    <w:name w:val="annotation reference"/>
    <w:semiHidden/>
    <w:unhideWhenUsed/>
    <w:rsid w:val="00300683"/>
    <w:rPr>
      <w:sz w:val="16"/>
      <w:szCs w:val="16"/>
    </w:rPr>
  </w:style>
  <w:style w:type="paragraph" w:styleId="BalloonText">
    <w:name w:val="Balloon Text"/>
    <w:basedOn w:val="Normal"/>
    <w:rsid w:val="00300683"/>
    <w:rPr>
      <w:rFonts w:ascii="Tahoma" w:hAnsi="Tahoma" w:cs="Tahoma"/>
      <w:sz w:val="16"/>
      <w:szCs w:val="16"/>
    </w:rPr>
  </w:style>
  <w:style w:type="character" w:customStyle="1" w:styleId="BalloonTextChar">
    <w:name w:val="Balloon Text Char"/>
    <w:rsid w:val="00300683"/>
    <w:rPr>
      <w:rFonts w:ascii="Tahoma" w:hAnsi="Tahoma" w:cs="Tahoma"/>
      <w:sz w:val="16"/>
      <w:szCs w:val="16"/>
      <w:lang w:eastAsia="en-US"/>
    </w:rPr>
  </w:style>
  <w:style w:type="paragraph" w:styleId="CommentText">
    <w:name w:val="annotation text"/>
    <w:basedOn w:val="Normal"/>
    <w:semiHidden/>
    <w:unhideWhenUsed/>
    <w:rsid w:val="00300683"/>
  </w:style>
  <w:style w:type="character" w:customStyle="1" w:styleId="CommentTextChar">
    <w:name w:val="Comment Text Char"/>
    <w:semiHidden/>
    <w:rsid w:val="00300683"/>
    <w:rPr>
      <w:lang w:val="en-GB"/>
    </w:rPr>
  </w:style>
  <w:style w:type="paragraph" w:styleId="CommentSubject">
    <w:name w:val="annotation subject"/>
    <w:basedOn w:val="CommentText"/>
    <w:next w:val="CommentText"/>
    <w:semiHidden/>
    <w:unhideWhenUsed/>
    <w:rsid w:val="00300683"/>
    <w:rPr>
      <w:b/>
      <w:bCs/>
    </w:rPr>
  </w:style>
  <w:style w:type="character" w:customStyle="1" w:styleId="CommentSubjectChar">
    <w:name w:val="Comment Subject Char"/>
    <w:semiHidden/>
    <w:rsid w:val="00300683"/>
    <w:rPr>
      <w:b/>
      <w:bCs/>
      <w:lang w:val="en-GB"/>
    </w:rPr>
  </w:style>
  <w:style w:type="paragraph" w:styleId="BodyTextIndent">
    <w:name w:val="Body Text Indent"/>
    <w:basedOn w:val="Normal"/>
    <w:link w:val="BodyTextIndentChar"/>
    <w:semiHidden/>
    <w:rsid w:val="00300683"/>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2B39"/>
    <w:pPr>
      <w:widowControl/>
      <w:spacing w:line="200" w:lineRule="exact"/>
      <w:ind w:left="960" w:hanging="240"/>
    </w:pPr>
    <w:rPr>
      <w:rFonts w:eastAsia="Batang"/>
      <w:sz w:val="16"/>
      <w:szCs w:val="24"/>
      <w:lang w:val="en-US" w:eastAsia="ko-KR"/>
    </w:rPr>
  </w:style>
  <w:style w:type="paragraph" w:styleId="BodyTextIndent2">
    <w:name w:val="Body Text Indent 2"/>
    <w:basedOn w:val="Normal"/>
    <w:semiHidden/>
    <w:rsid w:val="00300683"/>
    <w:pPr>
      <w:ind w:firstLine="240"/>
    </w:pPr>
  </w:style>
  <w:style w:type="character" w:customStyle="1" w:styleId="BodyTextIndentChar">
    <w:name w:val="Body Text Indent Char"/>
    <w:link w:val="BodyTextIndent"/>
    <w:semiHidden/>
    <w:rsid w:val="00553C1F"/>
    <w:rPr>
      <w:rFonts w:eastAsia="Times New Roman"/>
      <w:kern w:val="14"/>
      <w:lang w:val="en-US" w:eastAsia="en-US"/>
    </w:rPr>
  </w:style>
  <w:style w:type="character" w:styleId="PlaceholderText">
    <w:name w:val="Placeholder Text"/>
    <w:basedOn w:val="DefaultParagraphFont"/>
    <w:uiPriority w:val="99"/>
    <w:semiHidden/>
    <w:rsid w:val="00ED7608"/>
    <w:rPr>
      <w:color w:val="808080"/>
    </w:rPr>
  </w:style>
  <w:style w:type="paragraph" w:styleId="ListParagraph">
    <w:name w:val="List Paragraph"/>
    <w:basedOn w:val="Normal"/>
    <w:uiPriority w:val="34"/>
    <w:qFormat/>
    <w:rsid w:val="00CE7F89"/>
    <w:pPr>
      <w:ind w:left="720"/>
      <w:contextualSpacing/>
    </w:pPr>
  </w:style>
  <w:style w:type="character" w:customStyle="1" w:styleId="HeaderChar">
    <w:name w:val="Header Char"/>
    <w:basedOn w:val="DefaultParagraphFont"/>
    <w:link w:val="Header"/>
    <w:semiHidden/>
    <w:rsid w:val="008B75DC"/>
    <w:rPr>
      <w:i/>
      <w:noProof/>
      <w:sz w:val="16"/>
      <w:lang w:val="en-US" w:eastAsia="en-US"/>
    </w:rPr>
  </w:style>
  <w:style w:type="character" w:customStyle="1" w:styleId="Heading1Char">
    <w:name w:val="Heading 1 Char"/>
    <w:basedOn w:val="DefaultParagraphFont"/>
    <w:link w:val="Heading1"/>
    <w:uiPriority w:val="9"/>
    <w:rsid w:val="003F468E"/>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9804">
      <w:bodyDiv w:val="1"/>
      <w:marLeft w:val="0"/>
      <w:marRight w:val="0"/>
      <w:marTop w:val="0"/>
      <w:marBottom w:val="0"/>
      <w:divBdr>
        <w:top w:val="none" w:sz="0" w:space="0" w:color="auto"/>
        <w:left w:val="none" w:sz="0" w:space="0" w:color="auto"/>
        <w:bottom w:val="none" w:sz="0" w:space="0" w:color="auto"/>
        <w:right w:val="none" w:sz="0" w:space="0" w:color="auto"/>
      </w:divBdr>
    </w:div>
    <w:div w:id="987781817">
      <w:bodyDiv w:val="1"/>
      <w:marLeft w:val="0"/>
      <w:marRight w:val="0"/>
      <w:marTop w:val="0"/>
      <w:marBottom w:val="0"/>
      <w:divBdr>
        <w:top w:val="none" w:sz="0" w:space="0" w:color="auto"/>
        <w:left w:val="none" w:sz="0" w:space="0" w:color="auto"/>
        <w:bottom w:val="none" w:sz="0" w:space="0" w:color="auto"/>
        <w:right w:val="none" w:sz="0" w:space="0" w:color="auto"/>
      </w:divBdr>
    </w:div>
    <w:div w:id="1166164664">
      <w:bodyDiv w:val="1"/>
      <w:marLeft w:val="0"/>
      <w:marRight w:val="0"/>
      <w:marTop w:val="0"/>
      <w:marBottom w:val="0"/>
      <w:divBdr>
        <w:top w:val="none" w:sz="0" w:space="0" w:color="auto"/>
        <w:left w:val="none" w:sz="0" w:space="0" w:color="auto"/>
        <w:bottom w:val="none" w:sz="0" w:space="0" w:color="auto"/>
        <w:right w:val="none" w:sz="0" w:space="0" w:color="auto"/>
      </w:divBdr>
    </w:div>
    <w:div w:id="1464734712">
      <w:bodyDiv w:val="1"/>
      <w:marLeft w:val="0"/>
      <w:marRight w:val="0"/>
      <w:marTop w:val="0"/>
      <w:marBottom w:val="0"/>
      <w:divBdr>
        <w:top w:val="none" w:sz="0" w:space="0" w:color="auto"/>
        <w:left w:val="none" w:sz="0" w:space="0" w:color="auto"/>
        <w:bottom w:val="none" w:sz="0" w:space="0" w:color="auto"/>
        <w:right w:val="none" w:sz="0" w:space="0" w:color="auto"/>
      </w:divBdr>
    </w:div>
    <w:div w:id="203950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9.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14.wmf"/><Relationship Id="rId2" Type="http://schemas.openxmlformats.org/officeDocument/2006/relationships/hyperlink" Target="http://www.sciencedirect.com/science/journal/22120173" TargetMode="External"/><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0371CBAC-FE8B-4BB7-9062-7762EC1042E9}"/>
      </w:docPartPr>
      <w:docPartBody>
        <w:p w:rsidR="0041660D" w:rsidRDefault="00DE3D0B">
          <w:r w:rsidRPr="00975F3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E3D0B"/>
    <w:rsid w:val="00014C42"/>
    <w:rsid w:val="00064C92"/>
    <w:rsid w:val="00065ACE"/>
    <w:rsid w:val="00095CDB"/>
    <w:rsid w:val="000A3C77"/>
    <w:rsid w:val="000B2B04"/>
    <w:rsid w:val="000D2EBF"/>
    <w:rsid w:val="000E2185"/>
    <w:rsid w:val="00132950"/>
    <w:rsid w:val="00166284"/>
    <w:rsid w:val="001B664E"/>
    <w:rsid w:val="002060F4"/>
    <w:rsid w:val="00233DA5"/>
    <w:rsid w:val="00256207"/>
    <w:rsid w:val="00292A3F"/>
    <w:rsid w:val="00297F2C"/>
    <w:rsid w:val="003109CA"/>
    <w:rsid w:val="003371DC"/>
    <w:rsid w:val="00341480"/>
    <w:rsid w:val="00382D04"/>
    <w:rsid w:val="003B1040"/>
    <w:rsid w:val="003F450E"/>
    <w:rsid w:val="0041660D"/>
    <w:rsid w:val="00442418"/>
    <w:rsid w:val="00446721"/>
    <w:rsid w:val="0047424A"/>
    <w:rsid w:val="00480063"/>
    <w:rsid w:val="00480C96"/>
    <w:rsid w:val="004B02B9"/>
    <w:rsid w:val="004B659F"/>
    <w:rsid w:val="004F0875"/>
    <w:rsid w:val="00547768"/>
    <w:rsid w:val="005B5C03"/>
    <w:rsid w:val="005D328B"/>
    <w:rsid w:val="005F129D"/>
    <w:rsid w:val="0068782C"/>
    <w:rsid w:val="006C42C8"/>
    <w:rsid w:val="00701A24"/>
    <w:rsid w:val="0071313F"/>
    <w:rsid w:val="00732F38"/>
    <w:rsid w:val="00750F02"/>
    <w:rsid w:val="007775AB"/>
    <w:rsid w:val="00786B65"/>
    <w:rsid w:val="0079497D"/>
    <w:rsid w:val="007D18EB"/>
    <w:rsid w:val="00817BE0"/>
    <w:rsid w:val="008423E2"/>
    <w:rsid w:val="00895F75"/>
    <w:rsid w:val="008A5BF4"/>
    <w:rsid w:val="008D17B8"/>
    <w:rsid w:val="00940250"/>
    <w:rsid w:val="00953696"/>
    <w:rsid w:val="00963BB4"/>
    <w:rsid w:val="0096552E"/>
    <w:rsid w:val="009A2DAF"/>
    <w:rsid w:val="009F342D"/>
    <w:rsid w:val="00A3546F"/>
    <w:rsid w:val="00A701E4"/>
    <w:rsid w:val="00A95696"/>
    <w:rsid w:val="00AA3353"/>
    <w:rsid w:val="00AC691D"/>
    <w:rsid w:val="00B03550"/>
    <w:rsid w:val="00B326F6"/>
    <w:rsid w:val="00B90091"/>
    <w:rsid w:val="00BD7EFE"/>
    <w:rsid w:val="00CD3D11"/>
    <w:rsid w:val="00D61999"/>
    <w:rsid w:val="00DD50F2"/>
    <w:rsid w:val="00DE3D0B"/>
    <w:rsid w:val="00DE3FAC"/>
    <w:rsid w:val="00DF6DF7"/>
    <w:rsid w:val="00E029C6"/>
    <w:rsid w:val="00E13773"/>
    <w:rsid w:val="00E33488"/>
    <w:rsid w:val="00EC140B"/>
    <w:rsid w:val="00F032F8"/>
    <w:rsid w:val="00F3530B"/>
    <w:rsid w:val="00F42F52"/>
    <w:rsid w:val="00F75C0F"/>
    <w:rsid w:val="00FD35E3"/>
    <w:rsid w:val="00FE4AED"/>
    <w:rsid w:val="00FF1625"/>
    <w:rsid w:val="00FF531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18EB"/>
    <w:rPr>
      <w:color w:val="808080"/>
    </w:rPr>
  </w:style>
  <w:style w:type="paragraph" w:customStyle="1" w:styleId="A94EF7D0EA784C08B812BE6AF0D21472">
    <w:name w:val="A94EF7D0EA784C08B812BE6AF0D21472"/>
    <w:rsid w:val="007D18EB"/>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4D7B481-563B-4F74-B35A-2E66CF99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115</TotalTime>
  <Pages>7</Pages>
  <Words>12026</Words>
  <Characters>68549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80415</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KiraSensei 13</cp:lastModifiedBy>
  <cp:revision>84</cp:revision>
  <cp:lastPrinted>2018-12-06T14:16:00Z</cp:lastPrinted>
  <dcterms:created xsi:type="dcterms:W3CDTF">2020-03-20T16:19:00Z</dcterms:created>
  <dcterms:modified xsi:type="dcterms:W3CDTF">2020-03-20T18:14:00Z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http://www.zotero.org/styles/materials-today-proceedings</vt:lpwstr>
  </property>
  <property fmtid="{D5CDD505-2E9C-101B-9397-08002B2CF9AE}" pid="15" name="Mendeley Recent Style Name 6_1">
    <vt:lpwstr>Materials Today: Proceedings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f6a2486c-61df-3da3-b33f-7baba112cbbb</vt:lpwstr>
  </property>
  <property fmtid="{D5CDD505-2E9C-101B-9397-08002B2CF9AE}" pid="24" name="Mendeley Citation Style_1">
    <vt:lpwstr>http://www.zotero.org/styles/materials-today-proceedings</vt:lpwstr>
  </property>
</Properties>
</file>